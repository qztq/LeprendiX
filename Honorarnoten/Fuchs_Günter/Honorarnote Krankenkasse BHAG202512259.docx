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907C" w14:textId="77777777" w:rsidR="006E0E19" w:rsidRPr="006E0E19" w:rsidRDefault="006E0E19" w:rsidP="006E0E19">
      <w:pPr>
        <w:spacing w:after="0"/>
        <w:jc w:val="right"/>
      </w:pPr>
      <w:r>
        <w:t>BHAG202512259</w:t>
      </w:r>
    </w:p>
    <w:p w14:paraId="345CC3CF" w14:textId="77777777" w:rsidR="00F24059" w:rsidRDefault="00F24059" w:rsidP="001B032F">
      <w:pPr>
        <w:spacing w:after="0"/>
      </w:pPr>
    </w:p>
    <w:p w14:paraId="1291130F" w14:textId="77777777" w:rsidR="00F24059" w:rsidRDefault="00F24059" w:rsidP="001B032F">
      <w:pPr>
        <w:spacing w:after="0"/>
      </w:pPr>
    </w:p>
    <w:p w14:paraId="7A519B9F" w14:textId="3E894D06" w:rsidR="00757B9B" w:rsidRDefault="000A52C7" w:rsidP="001B032F">
      <w:pPr>
        <w:spacing w:after="0"/>
      </w:pPr>
      <w:r>
        <w:t>Herr</w:t>
      </w:r>
    </w:p>
    <w:p w14:paraId="27CC0AEA" w14:textId="6646ED72" w:rsidR="00A35B5E" w:rsidRDefault="000A52C7" w:rsidP="001B032F">
      <w:pPr>
        <w:spacing w:after="0"/>
      </w:pPr>
      <w:r>
        <w:t>Fuchs Günter</w:t>
      </w:r>
    </w:p>
    <w:p w14:paraId="59CB7911" w14:textId="600D25FE" w:rsidR="00E41578" w:rsidRDefault="000A52C7" w:rsidP="001B032F">
      <w:pPr>
        <w:spacing w:after="0"/>
      </w:pPr>
      <w:r>
        <w:t xml:space="preserve">Bergsiedlung 51 </w:t>
      </w:r>
    </w:p>
    <w:p w14:paraId="6DF054A5" w14:textId="3EBA042D" w:rsidR="001B032F" w:rsidRDefault="000A52C7" w:rsidP="001B032F">
      <w:pPr>
        <w:spacing w:after="0"/>
      </w:pPr>
      <w:r>
        <w:t>2572 Kaumberg</w:t>
        <w:br/>
      </w:r>
    </w:p>
    <w:p w14:paraId="37EC251E" w14:textId="6D9B5EAB" w:rsidR="008C6BE8" w:rsidRPr="000A52C7" w:rsidRDefault="00EE6565" w:rsidP="008C6BE8">
      <w:pPr>
        <w:spacing w:after="0"/>
      </w:pPr>
      <w:r>
        <w:t>Versnr.: 123456</w:t>
      </w:r>
    </w:p>
    <w:p w14:paraId="7958CE61" w14:textId="77777777" w:rsidR="001B032F" w:rsidRPr="000A52C7" w:rsidRDefault="001B032F" w:rsidP="001B032F">
      <w:pPr>
        <w:spacing w:after="0"/>
      </w:pPr>
    </w:p>
    <w:p w14:paraId="5EF26150" w14:textId="53801FC3" w:rsidR="003B7C90" w:rsidRPr="000A52C7" w:rsidRDefault="000C2038" w:rsidP="00F163DF">
      <w:pPr>
        <w:ind w:right="-285"/>
        <w:jc w:val="right"/>
      </w:pPr>
      <w:r>
        <w:t>Mödling, 13.12.2025</w:t>
        <w:br/>
      </w:r>
    </w:p>
    <w:p w14:paraId="138C207E" w14:textId="77777777" w:rsidR="0060279A" w:rsidRPr="000A52C7" w:rsidRDefault="003B7C90" w:rsidP="00F163DF">
      <w:pPr>
        <w:ind w:right="-285"/>
        <w:jc w:val="center"/>
        <w:rPr>
          <w:b/>
          <w:sz w:val="36"/>
          <w:szCs w:val="36"/>
          <w:lang w:val="es-ES"/>
        </w:rPr>
      </w:pPr>
      <w:r w:rsidRPr="000A52C7">
        <w:rPr>
          <w:b/>
          <w:sz w:val="36"/>
          <w:szCs w:val="36"/>
          <w:lang w:val="es-ES"/>
        </w:rPr>
        <w:t xml:space="preserve">H O N O R A R N O T E </w:t>
      </w:r>
    </w:p>
    <w:p w14:paraId="01C740DE" w14:textId="77777777" w:rsidR="002E1042" w:rsidRDefault="003B7C90" w:rsidP="00F163DF">
      <w:pPr>
        <w:ind w:right="-285"/>
        <w:rPr>
          <w:sz w:val="24"/>
          <w:szCs w:val="24"/>
        </w:rPr>
      </w:pPr>
      <w:r>
        <w:rPr>
          <w:sz w:val="24"/>
          <w:szCs w:val="24"/>
        </w:rPr>
        <w:t>Ich erlaube mir, Ihnen für die unten angeführten Leistungen meine Honorarnote zu legen.</w:t>
      </w:r>
      <w:r w:rsidR="00F163DF">
        <w:rPr>
          <w:sz w:val="24"/>
          <w:szCs w:val="24"/>
        </w:rPr>
        <w:tab/>
      </w:r>
      <w:r w:rsidR="001B032F">
        <w:rPr>
          <w:sz w:val="24"/>
          <w:szCs w:val="24"/>
        </w:rPr>
        <w:t xml:space="preserve"> </w:t>
      </w:r>
    </w:p>
    <w:p w14:paraId="541035E0" w14:textId="6294DDE5" w:rsidR="002E1042" w:rsidRDefault="002E1042" w:rsidP="00A31F06">
      <w:pPr>
        <w:ind w:right="-285"/>
        <w:rPr>
          <w:sz w:val="24"/>
          <w:szCs w:val="24"/>
        </w:rPr>
      </w:pPr>
      <w:r>
        <w:t>Diagnose:  Z71</w:t>
      </w:r>
    </w:p>
    <w:p>
      <w:pPr/>
      <w:r>
        <w:t xml:space="preserve">Datum: </w:t>
        <w:tab/>
        <w:t>01.12.2025, von 07:15 bis 07:45</w:t>
      </w:r>
    </w:p>
    <w:p>
      <w:pPr/>
      <w:r>
        <w:t xml:space="preserve">Leistung: </w:t>
        <w:tab/>
        <w:t>Einzelsitzung - Psychotherapeutische Einzelstunde (50 Minuten)</w:t>
      </w:r>
    </w:p>
    <w:p>
      <w:pPr/>
      <w:r>
        <w:t xml:space="preserve">Betrag: </w:t>
        <w:tab/>
        <w:t>€ 90.00</w:t>
      </w:r>
    </w:p>
    <w:p>
      <w:pPr/>
      <w:r>
        <w:t xml:space="preserve">Datum: </w:t>
        <w:tab/>
        <w:t>01.12.2025, von 07:15 bis 07:45</w:t>
      </w:r>
    </w:p>
    <w:p>
      <w:pPr/>
      <w:r>
        <w:t xml:space="preserve">Leistung: </w:t>
        <w:tab/>
        <w:t>Doppelstunde - Psychotherapeutische Doppelstunde (100 Minuten)</w:t>
      </w:r>
    </w:p>
    <w:p>
      <w:pPr/>
      <w:r>
        <w:t xml:space="preserve">Betrag: </w:t>
        <w:tab/>
        <w:t>€ 180.00</w:t>
      </w:r>
    </w:p>
    <w:p>
      <w:pPr/>
      <w:r>
        <w:t xml:space="preserve">Datum: </w:t>
        <w:tab/>
        <w:t>05.12.2025, von 07:15 bis 07:30</w:t>
      </w:r>
    </w:p>
    <w:p>
      <w:pPr/>
      <w:r>
        <w:t xml:space="preserve">Leistung: </w:t>
        <w:tab/>
        <w:t>Einzelsitzung - Psychotherapeutische Einzelstunde (50 Minuten)</w:t>
      </w:r>
    </w:p>
    <w:p>
      <w:pPr/>
      <w:r>
        <w:t xml:space="preserve">Betrag: </w:t>
        <w:tab/>
        <w:t>€ 90.00</w:t>
      </w:r>
    </w:p>
    <w:p>
      <w:pPr/>
      <w:r>
        <w:t xml:space="preserve">Datum: </w:t>
        <w:tab/>
        <w:t>05.12.2025, von 07:15 bis 07:30</w:t>
      </w:r>
    </w:p>
    <w:p>
      <w:pPr/>
      <w:r>
        <w:t xml:space="preserve">Leistung: </w:t>
        <w:tab/>
        <w:t>Doppelstunde - Psychotherapeutische Doppelstunde (100 Minuten)</w:t>
      </w:r>
    </w:p>
    <w:p>
      <w:pPr/>
      <w:r>
        <w:t xml:space="preserve">Betrag: </w:t>
        <w:tab/>
        <w:t>€ 180.00</w:t>
      </w:r>
    </w:p>
    <w:p>
      <w:pPr/>
      <w:r>
        <w:t xml:space="preserve">Datum: </w:t>
        <w:tab/>
        <w:t>09.12.2025, von 07:30 bis 08:00</w:t>
      </w:r>
    </w:p>
    <w:p>
      <w:pPr/>
      <w:r>
        <w:t xml:space="preserve">Leistung: </w:t>
        <w:tab/>
        <w:t>Einzelsitzung - Psychotherapeutische Einzelstunde (50 Minuten)</w:t>
      </w:r>
    </w:p>
    <w:p>
      <w:pPr/>
      <w:r>
        <w:t xml:space="preserve">Betrag: </w:t>
        <w:tab/>
        <w:t>€ 90.00</w:t>
      </w:r>
    </w:p>
    <w:p>
      <w:pPr/>
      <w:r>
        <w:t xml:space="preserve">Datum: </w:t>
        <w:tab/>
        <w:t>09.12.2025, von 07:30 bis 08:00</w:t>
      </w:r>
    </w:p>
    <w:p>
      <w:pPr/>
      <w:r>
        <w:t xml:space="preserve">Leistung: </w:t>
        <w:tab/>
        <w:t>Doppelstunde - Psychotherapeutische Doppelstunde (100 Minuten)</w:t>
      </w:r>
    </w:p>
    <w:p>
      <w:pPr/>
      <w:r>
        <w:t xml:space="preserve">Betrag: </w:t>
        <w:tab/>
        <w:t>€ 180.00</w:t>
      </w:r>
    </w:p>
    <w:p>
      <w:pPr/>
      <w:r>
        <w:t xml:space="preserve">Datum: </w:t>
        <w:tab/>
        <w:t>12.12.2025, von 07:15 bis 07:45</w:t>
      </w:r>
    </w:p>
    <w:p>
      <w:pPr/>
      <w:r>
        <w:t xml:space="preserve">Leistung: </w:t>
        <w:tab/>
        <w:t>Einzelsitzung - Psychotherapeutische Einzelstunde (50 Minuten)</w:t>
      </w:r>
    </w:p>
    <w:p>
      <w:pPr/>
      <w:r>
        <w:t xml:space="preserve">Betrag: </w:t>
        <w:tab/>
        <w:t>€ 90.00</w:t>
      </w:r>
    </w:p>
    <w:p>
      <w:pPr/>
      <w:r>
        <w:t xml:space="preserve">Datum: </w:t>
        <w:tab/>
        <w:t>12.12.2025, von 07:15 bis 07:45</w:t>
      </w:r>
    </w:p>
    <w:p>
      <w:pPr/>
      <w:r>
        <w:t xml:space="preserve">Leistung: </w:t>
        <w:tab/>
        <w:t>Doppelstunde - Psychotherapeutische Doppelstunde (100 Minuten)</w:t>
      </w:r>
    </w:p>
    <w:p>
      <w:pPr/>
      <w:r>
        <w:t xml:space="preserve">Betrag: </w:t>
        <w:tab/>
        <w:t>€ 180.00</w:t>
      </w:r>
    </w:p>
    <w:p>
      <w:pPr/>
      <w:r>
        <w:t xml:space="preserve">Datum: </w:t>
        <w:tab/>
        <w:t>15.12.2025, von 07:15 bis 08:15</w:t>
      </w:r>
    </w:p>
    <w:p>
      <w:pPr/>
      <w:r>
        <w:t xml:space="preserve">Leistung: </w:t>
        <w:tab/>
        <w:t>Einzelsitzung - Psychotherapeutische Einzelstunde (50 Minuten)</w:t>
      </w:r>
    </w:p>
    <w:p>
      <w:pPr/>
      <w:r>
        <w:t xml:space="preserve">Betrag: </w:t>
        <w:tab/>
        <w:t>€ 90.00</w:t>
      </w:r>
    </w:p>
    <w:p>
      <w:pPr/>
      <w:r>
        <w:t xml:space="preserve">Datum: </w:t>
        <w:tab/>
        <w:t>15.12.2025, von 07:15 bis 08:15</w:t>
      </w:r>
    </w:p>
    <w:p>
      <w:pPr/>
      <w:r>
        <w:t xml:space="preserve">Leistung: </w:t>
        <w:tab/>
        <w:t>Doppelstunde - Psychotherapeutische Doppelstunde (100 Minuten)</w:t>
      </w:r>
    </w:p>
    <w:p>
      <w:pPr/>
      <w:r>
        <w:t xml:space="preserve">Betrag: </w:t>
        <w:tab/>
        <w:t>€ 180.00</w:t>
      </w:r>
    </w:p>
    <w:p>
      <w:pPr/>
      <w:r>
        <w:t xml:space="preserve">Datum: </w:t>
        <w:tab/>
        <w:t>19.12.2025, von 07:15 bis 07:45</w:t>
      </w:r>
    </w:p>
    <w:p>
      <w:pPr/>
      <w:r>
        <w:t xml:space="preserve">Leistung: </w:t>
        <w:tab/>
        <w:t>Einzelsitzung - Psychotherapeutische Einzelstunde (50 Minuten)</w:t>
      </w:r>
    </w:p>
    <w:p>
      <w:pPr/>
      <w:r>
        <w:t xml:space="preserve">Betrag: </w:t>
        <w:tab/>
        <w:t>€ 90.00</w:t>
      </w:r>
    </w:p>
    <w:p>
      <w:pPr/>
      <w:r>
        <w:t xml:space="preserve">Datum: </w:t>
        <w:tab/>
        <w:t>19.12.2025, von 07:15 bis 07:45</w:t>
      </w:r>
    </w:p>
    <w:p>
      <w:pPr/>
      <w:r>
        <w:t xml:space="preserve">Leistung: </w:t>
        <w:tab/>
        <w:t>Doppelstunde - Psychotherapeutische Doppelstunde (100 Minuten)</w:t>
      </w:r>
    </w:p>
    <w:p>
      <w:pPr/>
      <w:r>
        <w:t xml:space="preserve">Betrag: </w:t>
        <w:tab/>
        <w:t>€ 180.00</w:t>
      </w:r>
    </w:p>
    <w:p w14:paraId="2716FE79" w14:textId="77777777" w:rsidR="000A52C7" w:rsidRDefault="000A52C7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  <w:r/>
    </w:p>
    <w:p w14:paraId="6593651E" w14:textId="19E48E86" w:rsidR="001C0AA0" w:rsidRDefault="000A52C7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  <w:r/>
    </w:p>
    <w:p w14:paraId="31C26D87" w14:textId="77777777" w:rsidR="000A52C7" w:rsidRDefault="000A52C7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</w:p>
    <w:p w14:paraId="629B1161" w14:textId="77777777" w:rsidR="001C0AA0" w:rsidRDefault="001C0AA0" w:rsidP="001C0AA0">
      <w:pPr>
        <w:tabs>
          <w:tab w:val="left" w:pos="0"/>
        </w:tabs>
        <w:spacing w:after="0" w:line="240" w:lineRule="auto"/>
        <w:ind w:left="1410" w:right="-284" w:hanging="1410"/>
        <w:rPr>
          <w:sz w:val="24"/>
          <w:szCs w:val="24"/>
        </w:rPr>
      </w:pPr>
    </w:p>
    <w:p w14:paraId="71F69C23" w14:textId="22230C5E" w:rsidR="00FA6428" w:rsidRPr="007D5840" w:rsidRDefault="00F74D46" w:rsidP="007D5840">
      <w:pPr>
        <w:tabs>
          <w:tab w:val="left" w:pos="708"/>
          <w:tab w:val="left" w:pos="1416"/>
          <w:tab w:val="left" w:pos="2124"/>
          <w:tab w:val="left" w:pos="4170"/>
        </w:tabs>
        <w:ind w:right="-285"/>
        <w:rPr>
          <w:sz w:val="24"/>
          <w:szCs w:val="24"/>
        </w:rPr>
      </w:pPr>
      <w:r>
        <w:t>Gesamt:</w:t>
        <w:tab/>
        <w:t>€ 1620.00</w:t>
      </w:r>
    </w:p>
    <w:p w14:paraId="1CD0EC1E" w14:textId="77777777" w:rsidR="001C0AA0" w:rsidRDefault="001C0AA0" w:rsidP="001C0AA0">
      <w:pPr>
        <w:tabs>
          <w:tab w:val="left" w:pos="708"/>
          <w:tab w:val="left" w:pos="1416"/>
          <w:tab w:val="left" w:pos="2124"/>
          <w:tab w:val="left" w:pos="4170"/>
        </w:tabs>
        <w:spacing w:after="0" w:line="240" w:lineRule="auto"/>
        <w:ind w:right="-285"/>
        <w:rPr>
          <w:sz w:val="24"/>
          <w:szCs w:val="24"/>
        </w:rPr>
      </w:pPr>
    </w:p>
    <w:p w14:paraId="15FF090D" w14:textId="77777777" w:rsidR="001C0AA0" w:rsidRPr="002524B5" w:rsidRDefault="001C0AA0" w:rsidP="001C0AA0">
      <w:pPr>
        <w:tabs>
          <w:tab w:val="left" w:pos="708"/>
          <w:tab w:val="left" w:pos="1416"/>
          <w:tab w:val="left" w:pos="2124"/>
          <w:tab w:val="left" w:pos="4170"/>
        </w:tabs>
        <w:spacing w:after="0" w:line="240" w:lineRule="auto"/>
        <w:ind w:right="-285"/>
        <w:rPr>
          <w:b/>
          <w:sz w:val="24"/>
          <w:szCs w:val="24"/>
        </w:rPr>
      </w:pPr>
      <w:r w:rsidRPr="002524B5">
        <w:rPr>
          <w:b/>
          <w:sz w:val="24"/>
          <w:szCs w:val="24"/>
        </w:rPr>
        <w:t>Bitte überweisen Sie den Betrag auf mein Konto bei der Erste Bank, Birgit Hager</w:t>
      </w:r>
    </w:p>
    <w:p w14:paraId="740AFC81" w14:textId="77777777" w:rsidR="001C0AA0" w:rsidRPr="002524B5" w:rsidRDefault="001C0AA0" w:rsidP="001C0AA0">
      <w:pPr>
        <w:tabs>
          <w:tab w:val="left" w:pos="708"/>
          <w:tab w:val="left" w:pos="1416"/>
          <w:tab w:val="left" w:pos="2124"/>
          <w:tab w:val="left" w:pos="4170"/>
        </w:tabs>
        <w:spacing w:after="0" w:line="240" w:lineRule="auto"/>
        <w:ind w:right="-285"/>
        <w:rPr>
          <w:b/>
          <w:sz w:val="24"/>
          <w:szCs w:val="24"/>
        </w:rPr>
      </w:pPr>
      <w:r w:rsidRPr="002524B5">
        <w:rPr>
          <w:b/>
          <w:sz w:val="24"/>
          <w:szCs w:val="24"/>
        </w:rPr>
        <w:t>BIC: GIBAATWWXXX</w:t>
      </w:r>
    </w:p>
    <w:p w14:paraId="6485D753" w14:textId="77777777" w:rsidR="001C0AA0" w:rsidRPr="002524B5" w:rsidRDefault="001C0AA0" w:rsidP="001C0AA0">
      <w:pPr>
        <w:spacing w:after="0" w:line="240" w:lineRule="auto"/>
        <w:ind w:right="-284"/>
        <w:rPr>
          <w:b/>
          <w:sz w:val="24"/>
          <w:szCs w:val="24"/>
        </w:rPr>
      </w:pPr>
      <w:r w:rsidRPr="002524B5">
        <w:rPr>
          <w:b/>
          <w:sz w:val="24"/>
          <w:szCs w:val="24"/>
        </w:rPr>
        <w:t>IBAN AT73 2011 1826 4199 5800</w:t>
      </w:r>
    </w:p>
    <w:p w14:paraId="7DA26BBB" w14:textId="77777777" w:rsidR="00D4351E" w:rsidRDefault="00D4351E" w:rsidP="00DA427D">
      <w:pPr>
        <w:tabs>
          <w:tab w:val="left" w:pos="708"/>
          <w:tab w:val="left" w:pos="1416"/>
          <w:tab w:val="left" w:pos="2124"/>
          <w:tab w:val="left" w:pos="4170"/>
        </w:tabs>
        <w:ind w:right="-285"/>
        <w:rPr>
          <w:sz w:val="24"/>
          <w:szCs w:val="24"/>
        </w:rPr>
      </w:pPr>
    </w:p>
    <w:p w14:paraId="5B0BEA4E" w14:textId="77777777" w:rsidR="006B19A2" w:rsidRDefault="006C1D02" w:rsidP="00DA427D">
      <w:pPr>
        <w:tabs>
          <w:tab w:val="left" w:pos="708"/>
          <w:tab w:val="left" w:pos="1416"/>
          <w:tab w:val="left" w:pos="2124"/>
          <w:tab w:val="left" w:pos="4170"/>
        </w:tabs>
        <w:ind w:right="-285"/>
        <w:rPr>
          <w:b/>
          <w:sz w:val="24"/>
          <w:szCs w:val="24"/>
        </w:rPr>
      </w:pPr>
      <w:r w:rsidRPr="00882B0B">
        <w:rPr>
          <w:sz w:val="24"/>
          <w:szCs w:val="24"/>
        </w:rPr>
        <w:t>Hochachtungsvoll</w:t>
      </w:r>
    </w:p>
    <w:p w14:paraId="73289876" w14:textId="77777777" w:rsidR="00D4351E" w:rsidRDefault="00D4351E" w:rsidP="00F163DF">
      <w:pPr>
        <w:ind w:right="-285"/>
        <w:rPr>
          <w:sz w:val="24"/>
          <w:szCs w:val="24"/>
        </w:rPr>
      </w:pPr>
    </w:p>
    <w:p w14:paraId="776DD6CF" w14:textId="77777777" w:rsidR="00396FA5" w:rsidRDefault="006C1D02" w:rsidP="00F163DF">
      <w:pPr>
        <w:ind w:right="-285"/>
      </w:pPr>
      <w:r>
        <w:rPr>
          <w:sz w:val="24"/>
          <w:szCs w:val="24"/>
        </w:rPr>
        <w:t xml:space="preserve">DGKS </w:t>
      </w:r>
      <w:r w:rsidR="005869B6">
        <w:rPr>
          <w:sz w:val="24"/>
          <w:szCs w:val="24"/>
        </w:rPr>
        <w:t>Birgit Hager</w:t>
      </w:r>
    </w:p>
    <w:sectPr w:rsidR="00396FA5" w:rsidSect="00DE2209">
      <w:headerReference w:type="default" r:id="rId7"/>
      <w:footerReference w:type="default" r:id="rId8"/>
      <w:pgSz w:w="11906" w:h="16838"/>
      <w:pgMar w:top="85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847F3" w14:textId="77777777" w:rsidR="00236740" w:rsidRDefault="00236740" w:rsidP="00D70082">
      <w:pPr>
        <w:spacing w:after="0" w:line="240" w:lineRule="auto"/>
      </w:pPr>
      <w:r>
        <w:separator/>
      </w:r>
    </w:p>
  </w:endnote>
  <w:endnote w:type="continuationSeparator" w:id="0">
    <w:p w14:paraId="2061662D" w14:textId="77777777" w:rsidR="00236740" w:rsidRDefault="00236740" w:rsidP="00D70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E00A" w14:textId="77777777" w:rsidR="00396FA5" w:rsidRDefault="00000000" w:rsidP="00396FA5">
    <w:pPr>
      <w:pStyle w:val="Fuzeile"/>
      <w:jc w:val="right"/>
      <w:rPr>
        <w:rFonts w:ascii="Arial" w:hAnsi="Arial" w:cs="Arial"/>
        <w:b/>
        <w:color w:val="345C80"/>
        <w:sz w:val="24"/>
        <w:szCs w:val="24"/>
      </w:rPr>
    </w:pPr>
    <w:r>
      <w:rPr>
        <w:rFonts w:ascii="Arial" w:hAnsi="Arial" w:cs="Arial"/>
        <w:b/>
        <w:noProof/>
        <w:color w:val="345C80"/>
        <w:sz w:val="24"/>
        <w:szCs w:val="24"/>
        <w:lang w:eastAsia="de-AT"/>
      </w:rPr>
      <w:pict w14:anchorId="5256C224">
        <v:rect id="_x0000_s1027" style="position:absolute;left:0;text-align:left;margin-left:-76.85pt;margin-top:-8.35pt;width:609pt;height:7.15pt;z-index:251661312" fillcolor="#47ab5f" stroked="f"/>
      </w:pict>
    </w:r>
    <w:r w:rsidR="00563F85">
      <w:rPr>
        <w:rFonts w:ascii="Arial" w:hAnsi="Arial" w:cs="Arial"/>
        <w:b/>
        <w:color w:val="345C80"/>
        <w:sz w:val="24"/>
        <w:szCs w:val="24"/>
      </w:rPr>
      <w:t xml:space="preserve"> </w:t>
    </w:r>
    <w:r w:rsidR="00957B77">
      <w:rPr>
        <w:rFonts w:ascii="Arial" w:hAnsi="Arial" w:cs="Arial"/>
        <w:b/>
        <w:color w:val="345C80"/>
        <w:sz w:val="24"/>
        <w:szCs w:val="24"/>
      </w:rPr>
      <w:t>www.wundpraxis-moedling.at</w:t>
    </w:r>
  </w:p>
  <w:p w14:paraId="530181A6" w14:textId="77777777" w:rsidR="00563F85" w:rsidRPr="001F38EF" w:rsidRDefault="00563F85" w:rsidP="00396FA5">
    <w:pPr>
      <w:pStyle w:val="Fuzeile"/>
      <w:jc w:val="right"/>
      <w:rPr>
        <w:rFonts w:ascii="Arial" w:hAnsi="Arial" w:cs="Arial"/>
        <w:b/>
        <w:color w:val="345C80"/>
        <w:sz w:val="24"/>
        <w:szCs w:val="24"/>
      </w:rPr>
    </w:pPr>
  </w:p>
  <w:p w14:paraId="7BD7A8F9" w14:textId="77777777" w:rsidR="001F38EF" w:rsidRPr="001F38EF" w:rsidRDefault="001F38EF">
    <w:pPr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8D1EB" w14:textId="77777777" w:rsidR="00236740" w:rsidRDefault="00236740" w:rsidP="00D70082">
      <w:pPr>
        <w:spacing w:after="0" w:line="240" w:lineRule="auto"/>
      </w:pPr>
      <w:r>
        <w:separator/>
      </w:r>
    </w:p>
  </w:footnote>
  <w:footnote w:type="continuationSeparator" w:id="0">
    <w:p w14:paraId="330801B6" w14:textId="77777777" w:rsidR="00236740" w:rsidRDefault="00236740" w:rsidP="00D70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83D6" w14:textId="77777777" w:rsidR="00217FC8" w:rsidRDefault="00000000">
    <w:pPr>
      <w:pStyle w:val="Kopfzeile"/>
    </w:pPr>
    <w:r>
      <w:rPr>
        <w:noProof/>
        <w:lang w:val="de-DE"/>
      </w:rPr>
      <w:pict w14:anchorId="0FE9A79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00.4pt;margin-top:-7.35pt;width:187.05pt;height:77.85pt;z-index:251660288;mso-width-percent:400;mso-width-percent:400;mso-width-relative:margin;mso-height-relative:margin" stroked="f">
          <v:textbox style="mso-next-textbox:#_x0000_s1026">
            <w:txbxContent>
              <w:p w14:paraId="6562AE93" w14:textId="77777777" w:rsidR="006C6562" w:rsidRDefault="00C72C36" w:rsidP="006C6562">
                <w:pPr>
                  <w:jc w:val="right"/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</w:pPr>
                <w:r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t xml:space="preserve">Birgit Hager, </w:t>
                </w:r>
                <w:r w:rsidR="006C6562"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t>DGKS</w:t>
                </w:r>
              </w:p>
              <w:p w14:paraId="15D032E5" w14:textId="77777777" w:rsidR="00563F85" w:rsidRPr="001F38EF" w:rsidRDefault="006C6562" w:rsidP="006C6562">
                <w:pPr>
                  <w:jc w:val="right"/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t>Triesterstraße</w:t>
                </w:r>
                <w:proofErr w:type="spellEnd"/>
                <w:r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t xml:space="preserve"> 10/4/3/1</w:t>
                </w:r>
                <w:r w:rsidR="00C72C36"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br/>
                  <w:t>2351 Wiener Neudorf</w:t>
                </w:r>
                <w:r w:rsidR="00DE2209"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br/>
                  <w:t>+43 (0) 664 43 32 177</w:t>
                </w:r>
                <w:r w:rsidR="00563F85">
                  <w:rPr>
                    <w:rFonts w:ascii="Arial" w:hAnsi="Arial" w:cs="Arial"/>
                    <w:b/>
                    <w:color w:val="3D6B95"/>
                    <w:sz w:val="24"/>
                    <w:szCs w:val="24"/>
                    <w:lang w:val="de-DE"/>
                  </w:rPr>
                  <w:br/>
                  <w:t>info@wundpraxis-moedling.at</w:t>
                </w:r>
              </w:p>
            </w:txbxContent>
          </v:textbox>
        </v:shape>
      </w:pict>
    </w:r>
    <w:r w:rsidR="00D70082">
      <w:rPr>
        <w:noProof/>
        <w:lang w:eastAsia="de-AT"/>
      </w:rPr>
      <w:drawing>
        <wp:inline distT="0" distB="0" distL="0" distR="0" wp14:anchorId="11CED0BB" wp14:editId="462A41FE">
          <wp:extent cx="1988472" cy="906780"/>
          <wp:effectExtent l="19050" t="0" r="0" b="0"/>
          <wp:docPr id="1" name="Grafik 0" descr="logos Dokume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s Dokumen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8472" cy="906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70082">
      <w:ptab w:relativeTo="margin" w:alignment="center" w:leader="none"/>
    </w:r>
  </w:p>
  <w:p w14:paraId="23A996F7" w14:textId="77777777" w:rsidR="00D70082" w:rsidRDefault="00D70082">
    <w:pPr>
      <w:pStyle w:val="Kopfzeile"/>
    </w:pPr>
  </w:p>
  <w:p w14:paraId="3C1153A1" w14:textId="77777777" w:rsidR="00D70082" w:rsidRDefault="00000000">
    <w:pPr>
      <w:pStyle w:val="Kopfzeile"/>
    </w:pPr>
    <w:r>
      <w:rPr>
        <w:noProof/>
        <w:lang w:eastAsia="de-AT"/>
      </w:rPr>
      <w:pict w14:anchorId="5E327F9E">
        <v:rect id="_x0000_s1025" style="position:absolute;margin-left:-76.85pt;margin-top:4.35pt;width:609pt;height:21.55pt;z-index:251658240" fillcolor="#2fb766" stroked="f" strokecolor="#76923c [2406]"/>
      </w:pict>
    </w:r>
  </w:p>
  <w:p w14:paraId="7FC20F6A" w14:textId="77777777" w:rsidR="00D70082" w:rsidRDefault="00D7008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849"/>
    <w:rsid w:val="00005355"/>
    <w:rsid w:val="00014A72"/>
    <w:rsid w:val="000208C6"/>
    <w:rsid w:val="000325D6"/>
    <w:rsid w:val="00036BFD"/>
    <w:rsid w:val="00042350"/>
    <w:rsid w:val="00047197"/>
    <w:rsid w:val="000533F1"/>
    <w:rsid w:val="00054169"/>
    <w:rsid w:val="00065F40"/>
    <w:rsid w:val="000722C3"/>
    <w:rsid w:val="00076E88"/>
    <w:rsid w:val="00083596"/>
    <w:rsid w:val="00087757"/>
    <w:rsid w:val="00091642"/>
    <w:rsid w:val="000925BD"/>
    <w:rsid w:val="00093958"/>
    <w:rsid w:val="00094105"/>
    <w:rsid w:val="000A52C7"/>
    <w:rsid w:val="000B6C7A"/>
    <w:rsid w:val="000C2038"/>
    <w:rsid w:val="000E05D6"/>
    <w:rsid w:val="000E17C3"/>
    <w:rsid w:val="000F0043"/>
    <w:rsid w:val="000F0291"/>
    <w:rsid w:val="000F2AEF"/>
    <w:rsid w:val="0010364B"/>
    <w:rsid w:val="00104776"/>
    <w:rsid w:val="001105C1"/>
    <w:rsid w:val="00112AC7"/>
    <w:rsid w:val="001143CD"/>
    <w:rsid w:val="00117889"/>
    <w:rsid w:val="00123217"/>
    <w:rsid w:val="001345F0"/>
    <w:rsid w:val="00156532"/>
    <w:rsid w:val="0016259E"/>
    <w:rsid w:val="00167C1F"/>
    <w:rsid w:val="001732B4"/>
    <w:rsid w:val="00176238"/>
    <w:rsid w:val="001830F5"/>
    <w:rsid w:val="001905AA"/>
    <w:rsid w:val="0019394C"/>
    <w:rsid w:val="001A7930"/>
    <w:rsid w:val="001B032F"/>
    <w:rsid w:val="001B4689"/>
    <w:rsid w:val="001C0AA0"/>
    <w:rsid w:val="001C695E"/>
    <w:rsid w:val="001D2DEC"/>
    <w:rsid w:val="001E06BA"/>
    <w:rsid w:val="001F38EF"/>
    <w:rsid w:val="001F7EFD"/>
    <w:rsid w:val="00206407"/>
    <w:rsid w:val="00212D21"/>
    <w:rsid w:val="00217FA1"/>
    <w:rsid w:val="00217FC8"/>
    <w:rsid w:val="00221C0F"/>
    <w:rsid w:val="002344F0"/>
    <w:rsid w:val="00236740"/>
    <w:rsid w:val="00243D22"/>
    <w:rsid w:val="00254773"/>
    <w:rsid w:val="00260913"/>
    <w:rsid w:val="00262F64"/>
    <w:rsid w:val="00264DEE"/>
    <w:rsid w:val="00266FFB"/>
    <w:rsid w:val="00270928"/>
    <w:rsid w:val="00273123"/>
    <w:rsid w:val="00285302"/>
    <w:rsid w:val="00285983"/>
    <w:rsid w:val="00297139"/>
    <w:rsid w:val="002A4C55"/>
    <w:rsid w:val="002B1F56"/>
    <w:rsid w:val="002C0F15"/>
    <w:rsid w:val="002C5EDF"/>
    <w:rsid w:val="002D7E9E"/>
    <w:rsid w:val="002E1042"/>
    <w:rsid w:val="002E6476"/>
    <w:rsid w:val="002F45BD"/>
    <w:rsid w:val="00302110"/>
    <w:rsid w:val="00310189"/>
    <w:rsid w:val="003105A9"/>
    <w:rsid w:val="00312DF2"/>
    <w:rsid w:val="00322303"/>
    <w:rsid w:val="00331541"/>
    <w:rsid w:val="00341964"/>
    <w:rsid w:val="003419F4"/>
    <w:rsid w:val="0034228C"/>
    <w:rsid w:val="003429F7"/>
    <w:rsid w:val="00350EF2"/>
    <w:rsid w:val="00361F85"/>
    <w:rsid w:val="00364581"/>
    <w:rsid w:val="00376644"/>
    <w:rsid w:val="003838F1"/>
    <w:rsid w:val="00390F0B"/>
    <w:rsid w:val="00396FA5"/>
    <w:rsid w:val="003B7C90"/>
    <w:rsid w:val="003D1E9C"/>
    <w:rsid w:val="003D4762"/>
    <w:rsid w:val="003E0AD9"/>
    <w:rsid w:val="003F1870"/>
    <w:rsid w:val="003F42AD"/>
    <w:rsid w:val="0040213F"/>
    <w:rsid w:val="00403D98"/>
    <w:rsid w:val="004217B6"/>
    <w:rsid w:val="00421DFB"/>
    <w:rsid w:val="00422DC2"/>
    <w:rsid w:val="00432610"/>
    <w:rsid w:val="00437DB1"/>
    <w:rsid w:val="0044471B"/>
    <w:rsid w:val="00466591"/>
    <w:rsid w:val="00491631"/>
    <w:rsid w:val="00494C68"/>
    <w:rsid w:val="004A2EA5"/>
    <w:rsid w:val="004A4C6F"/>
    <w:rsid w:val="004A608B"/>
    <w:rsid w:val="004A64F7"/>
    <w:rsid w:val="004A6E8F"/>
    <w:rsid w:val="004B0896"/>
    <w:rsid w:val="004B1910"/>
    <w:rsid w:val="004B5B43"/>
    <w:rsid w:val="004C5DC9"/>
    <w:rsid w:val="004C7BD8"/>
    <w:rsid w:val="004D22F7"/>
    <w:rsid w:val="004D571B"/>
    <w:rsid w:val="004F319C"/>
    <w:rsid w:val="005035DC"/>
    <w:rsid w:val="005129F0"/>
    <w:rsid w:val="00513B75"/>
    <w:rsid w:val="005153B3"/>
    <w:rsid w:val="00521A17"/>
    <w:rsid w:val="00527728"/>
    <w:rsid w:val="00536FD4"/>
    <w:rsid w:val="005404F0"/>
    <w:rsid w:val="0054143C"/>
    <w:rsid w:val="00543ACE"/>
    <w:rsid w:val="00563F85"/>
    <w:rsid w:val="005703C9"/>
    <w:rsid w:val="00572A6D"/>
    <w:rsid w:val="0057361B"/>
    <w:rsid w:val="005869B6"/>
    <w:rsid w:val="00596017"/>
    <w:rsid w:val="005A6217"/>
    <w:rsid w:val="005B2849"/>
    <w:rsid w:val="005B3454"/>
    <w:rsid w:val="005B691B"/>
    <w:rsid w:val="005C5F98"/>
    <w:rsid w:val="005D2A7F"/>
    <w:rsid w:val="005D35B0"/>
    <w:rsid w:val="005D3988"/>
    <w:rsid w:val="005D499F"/>
    <w:rsid w:val="005E1FEA"/>
    <w:rsid w:val="005E474F"/>
    <w:rsid w:val="005F3FBC"/>
    <w:rsid w:val="006013AF"/>
    <w:rsid w:val="0060279A"/>
    <w:rsid w:val="00605B32"/>
    <w:rsid w:val="00606104"/>
    <w:rsid w:val="0060638E"/>
    <w:rsid w:val="00610EB0"/>
    <w:rsid w:val="0062391C"/>
    <w:rsid w:val="006310A9"/>
    <w:rsid w:val="00635BA4"/>
    <w:rsid w:val="00647B35"/>
    <w:rsid w:val="00651959"/>
    <w:rsid w:val="00665C0C"/>
    <w:rsid w:val="00667083"/>
    <w:rsid w:val="00672285"/>
    <w:rsid w:val="0068321E"/>
    <w:rsid w:val="00683573"/>
    <w:rsid w:val="00697937"/>
    <w:rsid w:val="006A0EC9"/>
    <w:rsid w:val="006A1F46"/>
    <w:rsid w:val="006A4D63"/>
    <w:rsid w:val="006A70A4"/>
    <w:rsid w:val="006B19A2"/>
    <w:rsid w:val="006B348C"/>
    <w:rsid w:val="006B3915"/>
    <w:rsid w:val="006B3A68"/>
    <w:rsid w:val="006C1D02"/>
    <w:rsid w:val="006C6081"/>
    <w:rsid w:val="006C6562"/>
    <w:rsid w:val="006C67E5"/>
    <w:rsid w:val="006D4ACA"/>
    <w:rsid w:val="006E0E19"/>
    <w:rsid w:val="006E2705"/>
    <w:rsid w:val="006E2BC6"/>
    <w:rsid w:val="006E3389"/>
    <w:rsid w:val="006E392C"/>
    <w:rsid w:val="006F2433"/>
    <w:rsid w:val="00711A62"/>
    <w:rsid w:val="00715CF5"/>
    <w:rsid w:val="007174B7"/>
    <w:rsid w:val="00720AA0"/>
    <w:rsid w:val="00723929"/>
    <w:rsid w:val="007316CC"/>
    <w:rsid w:val="00735871"/>
    <w:rsid w:val="00746272"/>
    <w:rsid w:val="007511BB"/>
    <w:rsid w:val="00754CD9"/>
    <w:rsid w:val="00757B9B"/>
    <w:rsid w:val="00760AD0"/>
    <w:rsid w:val="00761FAC"/>
    <w:rsid w:val="00766DB8"/>
    <w:rsid w:val="00771846"/>
    <w:rsid w:val="007761A1"/>
    <w:rsid w:val="00780566"/>
    <w:rsid w:val="0079790F"/>
    <w:rsid w:val="007A1502"/>
    <w:rsid w:val="007A3EF7"/>
    <w:rsid w:val="007A534C"/>
    <w:rsid w:val="007B4F1A"/>
    <w:rsid w:val="007D47ED"/>
    <w:rsid w:val="007D5840"/>
    <w:rsid w:val="007E09DF"/>
    <w:rsid w:val="007E7F44"/>
    <w:rsid w:val="007F3A24"/>
    <w:rsid w:val="00803FD7"/>
    <w:rsid w:val="0081426A"/>
    <w:rsid w:val="008148B1"/>
    <w:rsid w:val="00817E7C"/>
    <w:rsid w:val="008319B0"/>
    <w:rsid w:val="00832984"/>
    <w:rsid w:val="008338A3"/>
    <w:rsid w:val="00833FDE"/>
    <w:rsid w:val="00837D67"/>
    <w:rsid w:val="00862DBA"/>
    <w:rsid w:val="00866349"/>
    <w:rsid w:val="00876664"/>
    <w:rsid w:val="0088123F"/>
    <w:rsid w:val="00882B0B"/>
    <w:rsid w:val="00890125"/>
    <w:rsid w:val="00893789"/>
    <w:rsid w:val="008A3CBA"/>
    <w:rsid w:val="008B1BFF"/>
    <w:rsid w:val="008C0D53"/>
    <w:rsid w:val="008C2BB5"/>
    <w:rsid w:val="008C5AB8"/>
    <w:rsid w:val="008C6BE8"/>
    <w:rsid w:val="008E18BD"/>
    <w:rsid w:val="008E2E7D"/>
    <w:rsid w:val="008F792E"/>
    <w:rsid w:val="00905E6B"/>
    <w:rsid w:val="0092745A"/>
    <w:rsid w:val="009406EC"/>
    <w:rsid w:val="00957B77"/>
    <w:rsid w:val="00963A4A"/>
    <w:rsid w:val="009815FC"/>
    <w:rsid w:val="00981927"/>
    <w:rsid w:val="00995F65"/>
    <w:rsid w:val="0099602F"/>
    <w:rsid w:val="00997EFB"/>
    <w:rsid w:val="009A4968"/>
    <w:rsid w:val="009B0B8F"/>
    <w:rsid w:val="009B2F1E"/>
    <w:rsid w:val="009B3603"/>
    <w:rsid w:val="009C0C8E"/>
    <w:rsid w:val="009C3903"/>
    <w:rsid w:val="009C5669"/>
    <w:rsid w:val="009D4651"/>
    <w:rsid w:val="009F6C47"/>
    <w:rsid w:val="009F75D7"/>
    <w:rsid w:val="00A00993"/>
    <w:rsid w:val="00A01C1E"/>
    <w:rsid w:val="00A03E7B"/>
    <w:rsid w:val="00A064FC"/>
    <w:rsid w:val="00A103CA"/>
    <w:rsid w:val="00A16B78"/>
    <w:rsid w:val="00A25513"/>
    <w:rsid w:val="00A26826"/>
    <w:rsid w:val="00A31F06"/>
    <w:rsid w:val="00A35B5E"/>
    <w:rsid w:val="00A37E46"/>
    <w:rsid w:val="00A43643"/>
    <w:rsid w:val="00A56AB0"/>
    <w:rsid w:val="00A60D01"/>
    <w:rsid w:val="00A61B60"/>
    <w:rsid w:val="00A649EE"/>
    <w:rsid w:val="00A76233"/>
    <w:rsid w:val="00A83147"/>
    <w:rsid w:val="00A92571"/>
    <w:rsid w:val="00A95E2C"/>
    <w:rsid w:val="00A978AC"/>
    <w:rsid w:val="00AA1FA1"/>
    <w:rsid w:val="00AB6E47"/>
    <w:rsid w:val="00AB72A0"/>
    <w:rsid w:val="00AC083F"/>
    <w:rsid w:val="00AC3AE3"/>
    <w:rsid w:val="00AC5E53"/>
    <w:rsid w:val="00AD5FCF"/>
    <w:rsid w:val="00AD6EFE"/>
    <w:rsid w:val="00B01E2A"/>
    <w:rsid w:val="00B03BB3"/>
    <w:rsid w:val="00B430B0"/>
    <w:rsid w:val="00B6555D"/>
    <w:rsid w:val="00B75AD1"/>
    <w:rsid w:val="00B847D9"/>
    <w:rsid w:val="00B87C6E"/>
    <w:rsid w:val="00B91ACC"/>
    <w:rsid w:val="00BA1951"/>
    <w:rsid w:val="00BA38C6"/>
    <w:rsid w:val="00BA3E5D"/>
    <w:rsid w:val="00BC2FA4"/>
    <w:rsid w:val="00BD2C13"/>
    <w:rsid w:val="00BD7C60"/>
    <w:rsid w:val="00BE60BD"/>
    <w:rsid w:val="00BE69CE"/>
    <w:rsid w:val="00BF1C3D"/>
    <w:rsid w:val="00BF1F3C"/>
    <w:rsid w:val="00BF2037"/>
    <w:rsid w:val="00C00C5B"/>
    <w:rsid w:val="00C05EB4"/>
    <w:rsid w:val="00C10E06"/>
    <w:rsid w:val="00C12239"/>
    <w:rsid w:val="00C30B20"/>
    <w:rsid w:val="00C30FCA"/>
    <w:rsid w:val="00C33C37"/>
    <w:rsid w:val="00C36F20"/>
    <w:rsid w:val="00C40585"/>
    <w:rsid w:val="00C41E56"/>
    <w:rsid w:val="00C44722"/>
    <w:rsid w:val="00C47895"/>
    <w:rsid w:val="00C51C86"/>
    <w:rsid w:val="00C53BAA"/>
    <w:rsid w:val="00C53F77"/>
    <w:rsid w:val="00C722B1"/>
    <w:rsid w:val="00C72C36"/>
    <w:rsid w:val="00C80B6E"/>
    <w:rsid w:val="00C85E61"/>
    <w:rsid w:val="00C927BA"/>
    <w:rsid w:val="00C9543F"/>
    <w:rsid w:val="00C97C70"/>
    <w:rsid w:val="00CA76C3"/>
    <w:rsid w:val="00CB0314"/>
    <w:rsid w:val="00CB3718"/>
    <w:rsid w:val="00CC3E2B"/>
    <w:rsid w:val="00CD617A"/>
    <w:rsid w:val="00CE350F"/>
    <w:rsid w:val="00CE364F"/>
    <w:rsid w:val="00CF4002"/>
    <w:rsid w:val="00CF5E8D"/>
    <w:rsid w:val="00D007DB"/>
    <w:rsid w:val="00D040A2"/>
    <w:rsid w:val="00D102FC"/>
    <w:rsid w:val="00D177BD"/>
    <w:rsid w:val="00D350E3"/>
    <w:rsid w:val="00D4351E"/>
    <w:rsid w:val="00D52074"/>
    <w:rsid w:val="00D558A2"/>
    <w:rsid w:val="00D55C65"/>
    <w:rsid w:val="00D70082"/>
    <w:rsid w:val="00D95EB8"/>
    <w:rsid w:val="00D962B4"/>
    <w:rsid w:val="00DA427D"/>
    <w:rsid w:val="00DA4503"/>
    <w:rsid w:val="00DC4477"/>
    <w:rsid w:val="00DD2A2D"/>
    <w:rsid w:val="00DD4B27"/>
    <w:rsid w:val="00DD5193"/>
    <w:rsid w:val="00DE2209"/>
    <w:rsid w:val="00DE2BA1"/>
    <w:rsid w:val="00DE7F46"/>
    <w:rsid w:val="00E0482A"/>
    <w:rsid w:val="00E04BBF"/>
    <w:rsid w:val="00E10477"/>
    <w:rsid w:val="00E2527D"/>
    <w:rsid w:val="00E26F3D"/>
    <w:rsid w:val="00E33BDE"/>
    <w:rsid w:val="00E37D36"/>
    <w:rsid w:val="00E41578"/>
    <w:rsid w:val="00E435BD"/>
    <w:rsid w:val="00E465F9"/>
    <w:rsid w:val="00E61682"/>
    <w:rsid w:val="00E72C5A"/>
    <w:rsid w:val="00E90D63"/>
    <w:rsid w:val="00E93249"/>
    <w:rsid w:val="00EA0BE7"/>
    <w:rsid w:val="00EA75A3"/>
    <w:rsid w:val="00EB4324"/>
    <w:rsid w:val="00EC6AA8"/>
    <w:rsid w:val="00EC7E2E"/>
    <w:rsid w:val="00ED0DD4"/>
    <w:rsid w:val="00ED2BBD"/>
    <w:rsid w:val="00EE6565"/>
    <w:rsid w:val="00EE6D02"/>
    <w:rsid w:val="00EF4CA4"/>
    <w:rsid w:val="00F0254D"/>
    <w:rsid w:val="00F14FD4"/>
    <w:rsid w:val="00F163DF"/>
    <w:rsid w:val="00F234DB"/>
    <w:rsid w:val="00F24059"/>
    <w:rsid w:val="00F257CF"/>
    <w:rsid w:val="00F30558"/>
    <w:rsid w:val="00F416A5"/>
    <w:rsid w:val="00F46B9C"/>
    <w:rsid w:val="00F50608"/>
    <w:rsid w:val="00F51451"/>
    <w:rsid w:val="00F54353"/>
    <w:rsid w:val="00F56624"/>
    <w:rsid w:val="00F60B03"/>
    <w:rsid w:val="00F657AB"/>
    <w:rsid w:val="00F67F23"/>
    <w:rsid w:val="00F74D46"/>
    <w:rsid w:val="00F87423"/>
    <w:rsid w:val="00F93705"/>
    <w:rsid w:val="00FA6428"/>
    <w:rsid w:val="00FB737B"/>
    <w:rsid w:val="00FC120A"/>
    <w:rsid w:val="00FD4903"/>
    <w:rsid w:val="00FE16BE"/>
    <w:rsid w:val="00FE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D6938"/>
  <w15:docId w15:val="{CF06F31C-F1F7-4BFA-9719-29B9BCBD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A38C6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700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70082"/>
  </w:style>
  <w:style w:type="paragraph" w:styleId="Fuzeile">
    <w:name w:val="footer"/>
    <w:basedOn w:val="Standard"/>
    <w:link w:val="FuzeileZchn"/>
    <w:uiPriority w:val="99"/>
    <w:unhideWhenUsed/>
    <w:rsid w:val="00D700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70082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70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70082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63A4A"/>
    <w:pPr>
      <w:ind w:left="720"/>
      <w:contextualSpacing/>
    </w:pPr>
  </w:style>
  <w:style w:type="table" w:styleId="Tabellenraster">
    <w:name w:val="Table Grid"/>
    <w:basedOn w:val="NormaleTabelle"/>
    <w:uiPriority w:val="59"/>
    <w:rsid w:val="000A5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8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G:\Vorlagen\Vorlage%20Honorarnot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E20D42-B42E-420A-89F7-39609A489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Honorarnote.dotx</Template>
  <TotalTime>0</TotalTime>
  <Pages>1</Pages>
  <Words>91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Birgit</dc:creator>
  <cp:lastModifiedBy>Tobias Hager</cp:lastModifiedBy>
  <cp:revision>13</cp:revision>
  <cp:lastPrinted>2021-08-31T12:25:00Z</cp:lastPrinted>
  <dcterms:created xsi:type="dcterms:W3CDTF">2025-08-30T19:12:00Z</dcterms:created>
  <dcterms:modified xsi:type="dcterms:W3CDTF">2025-12-13T07:12:00Z</dcterms:modified>
</cp:coreProperties>
</file>