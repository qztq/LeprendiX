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907C" w14:textId="77777777" w:rsidR="006E0E19" w:rsidRPr="006E0E19" w:rsidRDefault="006E0E19" w:rsidP="006E0E19">
      <w:pPr>
        <w:spacing w:after="0"/>
        <w:jc w:val="right"/>
      </w:pPr>
      <w:r w:rsidRPr="006E0E19">
        <w:t>{{Rechnungsnummer}}</w:t>
      </w:r>
    </w:p>
    <w:p w14:paraId="1291130F" w14:textId="77777777" w:rsidR="00F24059" w:rsidRDefault="00F24059" w:rsidP="001B032F">
      <w:pPr>
        <w:spacing w:after="0"/>
      </w:pPr>
    </w:p>
    <w:p w14:paraId="7A519B9F" w14:textId="3E894D06" w:rsidR="00757B9B" w:rsidRDefault="000A52C7" w:rsidP="001B032F">
      <w:pPr>
        <w:spacing w:after="0"/>
      </w:pPr>
      <w:r>
        <w:t>{{Anrede}}</w:t>
      </w:r>
    </w:p>
    <w:p w14:paraId="27CC0AEA" w14:textId="6646ED72" w:rsidR="00A35B5E" w:rsidRDefault="000A52C7" w:rsidP="001B032F">
      <w:pPr>
        <w:spacing w:after="0"/>
      </w:pPr>
      <w:r>
        <w:t>{{Nachname}} {{Vorname}}</w:t>
      </w:r>
    </w:p>
    <w:p w14:paraId="59CB7911" w14:textId="600D25FE" w:rsidR="00E41578" w:rsidRDefault="000A52C7" w:rsidP="001B032F">
      <w:pPr>
        <w:spacing w:after="0"/>
      </w:pPr>
      <w:r>
        <w:t>{{Straße}} {{Hausnummer}} {{Adresszusatz}}</w:t>
      </w:r>
    </w:p>
    <w:p w14:paraId="6DF054A5" w14:textId="3EBA042D" w:rsidR="001B032F" w:rsidRDefault="000A52C7" w:rsidP="001B032F">
      <w:pPr>
        <w:spacing w:after="0"/>
      </w:pPr>
      <w:r>
        <w:t>{{Postleitzahl}}</w:t>
      </w:r>
      <w:r w:rsidR="00005355">
        <w:t xml:space="preserve"> </w:t>
      </w:r>
      <w:r>
        <w:t>{{Stadt}}</w:t>
      </w:r>
      <w:r w:rsidR="005E1FEA">
        <w:br/>
      </w:r>
    </w:p>
    <w:p w14:paraId="37EC251E" w14:textId="6D9B5EAB" w:rsidR="008C6BE8" w:rsidRPr="000A52C7" w:rsidRDefault="00EE6565" w:rsidP="008C6BE8">
      <w:pPr>
        <w:spacing w:after="0"/>
      </w:pPr>
      <w:proofErr w:type="spellStart"/>
      <w:r w:rsidRPr="000A52C7">
        <w:t>Versnr</w:t>
      </w:r>
      <w:proofErr w:type="spellEnd"/>
      <w:r w:rsidRPr="000A52C7">
        <w:t xml:space="preserve">.: </w:t>
      </w:r>
      <w:r w:rsidR="000A52C7" w:rsidRPr="000A52C7">
        <w:t>{{Versicherungsnummer}}</w:t>
      </w:r>
    </w:p>
    <w:p w14:paraId="7958CE61" w14:textId="77777777" w:rsidR="001B032F" w:rsidRPr="000A52C7" w:rsidRDefault="001B032F" w:rsidP="001B032F">
      <w:pPr>
        <w:spacing w:after="0"/>
      </w:pPr>
    </w:p>
    <w:p w14:paraId="3A67B913" w14:textId="4CD117FF" w:rsidR="00F50215" w:rsidRDefault="00630AE1" w:rsidP="00F163DF">
      <w:pPr>
        <w:ind w:right="-285"/>
        <w:jc w:val="right"/>
      </w:pPr>
      <w:proofErr w:type="spellStart"/>
      <w:r>
        <w:t>Wr</w:t>
      </w:r>
      <w:proofErr w:type="spellEnd"/>
      <w:r>
        <w:t>. Neudorf</w:t>
      </w:r>
      <w:r w:rsidR="000C2038" w:rsidRPr="000A52C7">
        <w:t xml:space="preserve">, </w:t>
      </w:r>
      <w:r w:rsidR="000A52C7" w:rsidRPr="000A52C7">
        <w:t>{</w:t>
      </w:r>
      <w:r w:rsidR="000A52C7">
        <w:t>{</w:t>
      </w:r>
      <w:proofErr w:type="spellStart"/>
      <w:r w:rsidR="000A52C7">
        <w:t>Datum_Austellung</w:t>
      </w:r>
      <w:proofErr w:type="spellEnd"/>
      <w:r w:rsidR="000A52C7">
        <w:t>}}</w:t>
      </w:r>
    </w:p>
    <w:p w14:paraId="5EF26150" w14:textId="3833D084" w:rsidR="003B7C90" w:rsidRPr="000A52C7" w:rsidRDefault="003B7C90" w:rsidP="00F163DF">
      <w:pPr>
        <w:ind w:right="-285"/>
        <w:jc w:val="right"/>
      </w:pPr>
    </w:p>
    <w:p w14:paraId="138C207E" w14:textId="77777777" w:rsidR="0060279A" w:rsidRPr="00630AE1" w:rsidRDefault="003B7C90" w:rsidP="00F163DF">
      <w:pPr>
        <w:ind w:right="-285"/>
        <w:jc w:val="center"/>
        <w:rPr>
          <w:b/>
          <w:sz w:val="36"/>
          <w:szCs w:val="36"/>
        </w:rPr>
      </w:pPr>
      <w:r w:rsidRPr="00630AE1">
        <w:rPr>
          <w:b/>
          <w:sz w:val="36"/>
          <w:szCs w:val="36"/>
        </w:rPr>
        <w:t xml:space="preserve">H O N O R A R N O T E </w:t>
      </w:r>
    </w:p>
    <w:p w14:paraId="325E837E" w14:textId="77777777" w:rsidR="00F50215" w:rsidRPr="00630AE1" w:rsidRDefault="00F50215" w:rsidP="00F163DF">
      <w:pPr>
        <w:ind w:right="-285"/>
        <w:jc w:val="center"/>
        <w:rPr>
          <w:b/>
          <w:sz w:val="36"/>
          <w:szCs w:val="36"/>
        </w:rPr>
      </w:pPr>
    </w:p>
    <w:p w14:paraId="01C740DE" w14:textId="66BC7D5E" w:rsidR="002E1042" w:rsidRDefault="003B7C90" w:rsidP="00F163DF">
      <w:pPr>
        <w:ind w:right="-285"/>
        <w:rPr>
          <w:sz w:val="24"/>
          <w:szCs w:val="24"/>
        </w:rPr>
      </w:pPr>
      <w:r>
        <w:rPr>
          <w:sz w:val="24"/>
          <w:szCs w:val="24"/>
        </w:rPr>
        <w:t>Ich erlaube mir, Ihnen für die unten angeführten Leistungen meine Honorarnote zu legen.</w:t>
      </w:r>
    </w:p>
    <w:p w14:paraId="0E377479" w14:textId="77777777" w:rsidR="00F50215" w:rsidRDefault="00F50215" w:rsidP="00F163DF">
      <w:pPr>
        <w:ind w:right="-285"/>
        <w:rPr>
          <w:sz w:val="24"/>
          <w:szCs w:val="24"/>
        </w:rPr>
      </w:pPr>
    </w:p>
    <w:p w14:paraId="541035E0" w14:textId="7258CF62" w:rsidR="002E1042" w:rsidRPr="00D13D2B" w:rsidRDefault="002E1042" w:rsidP="00A31F06">
      <w:pPr>
        <w:ind w:right="-285"/>
        <w:rPr>
          <w:b/>
          <w:sz w:val="24"/>
          <w:szCs w:val="24"/>
        </w:rPr>
      </w:pPr>
      <w:r w:rsidRPr="00D13D2B">
        <w:rPr>
          <w:b/>
          <w:sz w:val="24"/>
          <w:szCs w:val="24"/>
        </w:rPr>
        <w:t>Dia</w:t>
      </w:r>
      <w:r w:rsidR="001B032F" w:rsidRPr="00D13D2B">
        <w:rPr>
          <w:b/>
          <w:sz w:val="24"/>
          <w:szCs w:val="24"/>
        </w:rPr>
        <w:t>gnose</w:t>
      </w:r>
      <w:r w:rsidR="008451BC" w:rsidRPr="00D13D2B">
        <w:rPr>
          <w:b/>
          <w:sz w:val="24"/>
          <w:szCs w:val="24"/>
        </w:rPr>
        <w:t>:</w:t>
      </w:r>
      <w:r w:rsidR="00D13D2B" w:rsidRPr="00D13D2B">
        <w:rPr>
          <w:b/>
          <w:sz w:val="24"/>
          <w:szCs w:val="24"/>
        </w:rPr>
        <w:t xml:space="preserve"> </w:t>
      </w:r>
      <w:r w:rsidR="000A52C7" w:rsidRPr="00D13D2B">
        <w:rPr>
          <w:b/>
          <w:sz w:val="24"/>
          <w:szCs w:val="24"/>
        </w:rPr>
        <w:t>{</w:t>
      </w:r>
      <w:r w:rsidR="00DF438D" w:rsidRPr="00D13D2B">
        <w:rPr>
          <w:b/>
          <w:sz w:val="24"/>
          <w:szCs w:val="24"/>
        </w:rPr>
        <w:t>{</w:t>
      </w:r>
      <w:r w:rsidR="000A52C7" w:rsidRPr="00D13D2B">
        <w:rPr>
          <w:b/>
          <w:sz w:val="24"/>
          <w:szCs w:val="24"/>
        </w:rPr>
        <w:t>Diagnose}}</w:t>
      </w:r>
    </w:p>
    <w:p w14:paraId="424466B3" w14:textId="77777777" w:rsidR="004102A9" w:rsidRDefault="004102A9" w:rsidP="00A31F06">
      <w:pPr>
        <w:ind w:right="-285"/>
        <w:rPr>
          <w:sz w:val="24"/>
          <w:szCs w:val="24"/>
        </w:rPr>
      </w:pPr>
    </w:p>
    <w:p w14:paraId="2716FE79" w14:textId="77777777" w:rsidR="000A52C7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  <w:r w:rsidRPr="000A52C7">
        <w:rPr>
          <w:sz w:val="24"/>
          <w:szCs w:val="24"/>
        </w:rPr>
        <w:t>{{LEISTUNGSBLOCK_START}}</w:t>
      </w:r>
    </w:p>
    <w:p w14:paraId="2D6F9A3B" w14:textId="550282EC" w:rsidR="000A52C7" w:rsidRPr="000A52C7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bCs/>
          <w:sz w:val="24"/>
          <w:szCs w:val="24"/>
        </w:rPr>
      </w:pPr>
      <w:r w:rsidRPr="000A52C7">
        <w:rPr>
          <w:bCs/>
          <w:sz w:val="24"/>
          <w:szCs w:val="24"/>
        </w:rPr>
        <w:t xml:space="preserve">Datum: </w:t>
      </w:r>
      <w:r w:rsidRPr="000A52C7">
        <w:rPr>
          <w:bCs/>
          <w:sz w:val="24"/>
          <w:szCs w:val="24"/>
        </w:rPr>
        <w:tab/>
        <w:t>{{LEISTUNG_DATUM}}</w:t>
      </w:r>
    </w:p>
    <w:p w14:paraId="48C95486" w14:textId="09FFA732" w:rsidR="000A52C7" w:rsidRPr="000A52C7" w:rsidRDefault="000A52C7" w:rsidP="00E87456">
      <w:pPr>
        <w:tabs>
          <w:tab w:val="left" w:pos="0"/>
        </w:tabs>
        <w:spacing w:after="0" w:line="240" w:lineRule="auto"/>
        <w:ind w:left="1410" w:right="-284" w:hanging="1410"/>
        <w:rPr>
          <w:bCs/>
          <w:sz w:val="24"/>
          <w:szCs w:val="24"/>
        </w:rPr>
      </w:pPr>
      <w:r w:rsidRPr="000A52C7">
        <w:rPr>
          <w:bCs/>
          <w:sz w:val="24"/>
          <w:szCs w:val="24"/>
        </w:rPr>
        <w:t xml:space="preserve">Leistung: </w:t>
      </w:r>
      <w:r w:rsidRPr="000A52C7">
        <w:rPr>
          <w:bCs/>
          <w:sz w:val="24"/>
          <w:szCs w:val="24"/>
        </w:rPr>
        <w:tab/>
        <w:t>{{LEISTUNG_BESCHREIBUNG}}</w:t>
      </w:r>
    </w:p>
    <w:p w14:paraId="703C6BA4" w14:textId="3C9D30BC" w:rsidR="000A52C7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  <w:r w:rsidRPr="000A52C7">
        <w:rPr>
          <w:bCs/>
          <w:sz w:val="24"/>
          <w:szCs w:val="24"/>
        </w:rPr>
        <w:t>Betrag:</w:t>
      </w:r>
      <w:r w:rsidRPr="000A52C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0A52C7">
        <w:rPr>
          <w:sz w:val="24"/>
          <w:szCs w:val="24"/>
        </w:rPr>
        <w:t>{{LEISTUNG_SUMME}}</w:t>
      </w:r>
    </w:p>
    <w:p w14:paraId="6593651E" w14:textId="19E48E86" w:rsidR="001C0AA0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  <w:r w:rsidRPr="000A52C7">
        <w:rPr>
          <w:sz w:val="24"/>
          <w:szCs w:val="24"/>
        </w:rPr>
        <w:t>{{LEISTUNGSBLOCK_ENDE}}</w:t>
      </w:r>
    </w:p>
    <w:p w14:paraId="56A48419" w14:textId="77777777" w:rsidR="00630AE1" w:rsidRDefault="00630AE1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</w:p>
    <w:p w14:paraId="71DBF370" w14:textId="77777777" w:rsidR="00630AE1" w:rsidRDefault="00630AE1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</w:p>
    <w:p w14:paraId="71F69C23" w14:textId="0C926735" w:rsidR="00FA6428" w:rsidRPr="007D5840" w:rsidRDefault="00F74D46" w:rsidP="007D5840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sz w:val="24"/>
          <w:szCs w:val="24"/>
        </w:rPr>
      </w:pPr>
      <w:r w:rsidRPr="005B2849">
        <w:rPr>
          <w:b/>
          <w:sz w:val="24"/>
          <w:szCs w:val="24"/>
        </w:rPr>
        <w:t>Gesamt:</w:t>
      </w:r>
      <w:r>
        <w:rPr>
          <w:sz w:val="24"/>
          <w:szCs w:val="24"/>
        </w:rPr>
        <w:tab/>
      </w:r>
      <w:r w:rsidR="00630AE1" w:rsidRPr="00630AE1">
        <w:rPr>
          <w:b/>
          <w:sz w:val="24"/>
          <w:szCs w:val="24"/>
          <w:u w:val="double"/>
        </w:rPr>
        <w:t>€</w:t>
      </w:r>
      <w:r w:rsidR="000A52C7">
        <w:rPr>
          <w:b/>
          <w:sz w:val="24"/>
          <w:szCs w:val="24"/>
          <w:u w:val="double"/>
        </w:rPr>
        <w:t>{{</w:t>
      </w:r>
      <w:proofErr w:type="spellStart"/>
      <w:proofErr w:type="gramStart"/>
      <w:r w:rsidR="000A52C7">
        <w:rPr>
          <w:b/>
          <w:sz w:val="24"/>
          <w:szCs w:val="24"/>
          <w:u w:val="double"/>
        </w:rPr>
        <w:t>Gesamt</w:t>
      </w:r>
      <w:proofErr w:type="gramEnd"/>
      <w:r w:rsidR="000A52C7">
        <w:rPr>
          <w:b/>
          <w:sz w:val="24"/>
          <w:szCs w:val="24"/>
          <w:u w:val="double"/>
        </w:rPr>
        <w:t>_Betrag</w:t>
      </w:r>
      <w:proofErr w:type="spellEnd"/>
      <w:r w:rsidR="000A52C7">
        <w:rPr>
          <w:b/>
          <w:sz w:val="24"/>
          <w:szCs w:val="24"/>
          <w:u w:val="double"/>
        </w:rPr>
        <w:t>}}</w:t>
      </w:r>
    </w:p>
    <w:p w14:paraId="1CD0EC1E" w14:textId="77777777" w:rsidR="001C0AA0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sz w:val="24"/>
          <w:szCs w:val="24"/>
        </w:rPr>
      </w:pPr>
    </w:p>
    <w:p w14:paraId="15FF090D" w14:textId="77777777" w:rsidR="001C0AA0" w:rsidRPr="002524B5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Bitte überweisen Sie den Betrag auf mein Konto bei der Erste Bank, Birgit Hager</w:t>
      </w:r>
    </w:p>
    <w:p w14:paraId="740AFC81" w14:textId="5457F986" w:rsidR="001C0AA0" w:rsidRPr="002524B5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BIC</w:t>
      </w:r>
      <w:r w:rsidR="00630AE1">
        <w:rPr>
          <w:b/>
          <w:sz w:val="24"/>
          <w:szCs w:val="24"/>
        </w:rPr>
        <w:t xml:space="preserve"> </w:t>
      </w:r>
      <w:r w:rsidRPr="002524B5">
        <w:rPr>
          <w:b/>
          <w:sz w:val="24"/>
          <w:szCs w:val="24"/>
        </w:rPr>
        <w:t>GIBAATWWXXX</w:t>
      </w:r>
    </w:p>
    <w:p w14:paraId="6485D753" w14:textId="2769D24E" w:rsidR="001C0AA0" w:rsidRPr="002524B5" w:rsidRDefault="001C0AA0" w:rsidP="001C0AA0">
      <w:pPr>
        <w:spacing w:after="0" w:line="240" w:lineRule="auto"/>
        <w:ind w:right="-284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IBAN</w:t>
      </w:r>
      <w:r w:rsidR="00630AE1">
        <w:rPr>
          <w:b/>
          <w:sz w:val="24"/>
          <w:szCs w:val="24"/>
        </w:rPr>
        <w:t xml:space="preserve"> </w:t>
      </w:r>
      <w:r w:rsidRPr="002524B5">
        <w:rPr>
          <w:b/>
          <w:sz w:val="24"/>
          <w:szCs w:val="24"/>
        </w:rPr>
        <w:t>AT73 2011 1826 4199 5800</w:t>
      </w:r>
    </w:p>
    <w:p w14:paraId="3F506356" w14:textId="77777777" w:rsidR="00E87456" w:rsidRDefault="00E87456" w:rsidP="00DA427D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sz w:val="24"/>
          <w:szCs w:val="24"/>
        </w:rPr>
      </w:pPr>
    </w:p>
    <w:p w14:paraId="5B0BEA4E" w14:textId="77777777" w:rsidR="006B19A2" w:rsidRDefault="006C1D02" w:rsidP="00DA427D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b/>
          <w:sz w:val="24"/>
          <w:szCs w:val="24"/>
        </w:rPr>
      </w:pPr>
      <w:r w:rsidRPr="00882B0B">
        <w:rPr>
          <w:sz w:val="24"/>
          <w:szCs w:val="24"/>
        </w:rPr>
        <w:t>Hochachtungsvoll</w:t>
      </w:r>
    </w:p>
    <w:p w14:paraId="73289876" w14:textId="77777777" w:rsidR="00D4351E" w:rsidRDefault="00D4351E" w:rsidP="00F163DF">
      <w:pPr>
        <w:ind w:right="-285"/>
        <w:rPr>
          <w:sz w:val="24"/>
          <w:szCs w:val="24"/>
        </w:rPr>
      </w:pPr>
    </w:p>
    <w:p w14:paraId="5ED751DF" w14:textId="77777777" w:rsidR="00630AE1" w:rsidRDefault="00630AE1" w:rsidP="00F163DF">
      <w:pPr>
        <w:ind w:right="-285"/>
        <w:rPr>
          <w:sz w:val="24"/>
          <w:szCs w:val="24"/>
        </w:rPr>
      </w:pPr>
    </w:p>
    <w:p w14:paraId="3800BD89" w14:textId="77777777" w:rsidR="00630AE1" w:rsidRDefault="00630AE1" w:rsidP="00F163DF">
      <w:pPr>
        <w:ind w:right="-285"/>
        <w:rPr>
          <w:sz w:val="24"/>
          <w:szCs w:val="24"/>
        </w:rPr>
      </w:pPr>
    </w:p>
    <w:p w14:paraId="776DD6CF" w14:textId="77777777" w:rsidR="00396FA5" w:rsidRDefault="006C1D02" w:rsidP="00F163DF">
      <w:pPr>
        <w:ind w:right="-285"/>
      </w:pPr>
      <w:r>
        <w:rPr>
          <w:sz w:val="24"/>
          <w:szCs w:val="24"/>
        </w:rPr>
        <w:t xml:space="preserve">DGKS </w:t>
      </w:r>
      <w:r w:rsidR="005869B6">
        <w:rPr>
          <w:sz w:val="24"/>
          <w:szCs w:val="24"/>
        </w:rPr>
        <w:t>Birgit Hager</w:t>
      </w:r>
    </w:p>
    <w:sectPr w:rsidR="00396FA5" w:rsidSect="008451BC">
      <w:headerReference w:type="default" r:id="rId7"/>
      <w:footerReference w:type="default" r:id="rId8"/>
      <w:type w:val="continuous"/>
      <w:pgSz w:w="11906" w:h="16838"/>
      <w:pgMar w:top="851" w:right="1134" w:bottom="851" w:left="1418" w:header="709" w:footer="7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24FBB" w14:textId="77777777" w:rsidR="00D33F92" w:rsidRDefault="00D33F92" w:rsidP="00D70082">
      <w:pPr>
        <w:spacing w:after="0" w:line="240" w:lineRule="auto"/>
      </w:pPr>
      <w:r>
        <w:separator/>
      </w:r>
    </w:p>
  </w:endnote>
  <w:endnote w:type="continuationSeparator" w:id="0">
    <w:p w14:paraId="2AEAA281" w14:textId="77777777" w:rsidR="00D33F92" w:rsidRDefault="00D33F92" w:rsidP="00D70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CC0EB" w14:textId="77777777" w:rsidR="00E87456" w:rsidRDefault="00E87456" w:rsidP="00E87456">
    <w:pPr>
      <w:pStyle w:val="Fuzeile"/>
      <w:rPr>
        <w:rFonts w:ascii="Arial" w:hAnsi="Arial" w:cs="Arial"/>
        <w:b/>
        <w:color w:val="345C80"/>
        <w:sz w:val="24"/>
        <w:szCs w:val="24"/>
      </w:rPr>
    </w:pPr>
  </w:p>
  <w:p w14:paraId="05CAE00A" w14:textId="2130CFB3" w:rsidR="00396FA5" w:rsidRDefault="00000000" w:rsidP="00E87456">
    <w:pPr>
      <w:pStyle w:val="Fuzeile"/>
      <w:jc w:val="right"/>
      <w:rPr>
        <w:rFonts w:ascii="Arial" w:hAnsi="Arial" w:cs="Arial"/>
        <w:b/>
        <w:color w:val="345C80"/>
        <w:sz w:val="24"/>
        <w:szCs w:val="24"/>
      </w:rPr>
    </w:pPr>
    <w:r>
      <w:rPr>
        <w:rFonts w:ascii="Arial" w:hAnsi="Arial" w:cs="Arial"/>
        <w:b/>
        <w:noProof/>
        <w:color w:val="345C80"/>
        <w:sz w:val="24"/>
        <w:szCs w:val="24"/>
        <w:lang w:eastAsia="de-AT"/>
      </w:rPr>
      <w:pict w14:anchorId="5256C224">
        <v:rect id="_x0000_s1027" style="position:absolute;left:0;text-align:left;margin-left:-76.85pt;margin-top:-8.35pt;width:609pt;height:7.15pt;z-index:251661312" fillcolor="#47ab5f" stroked="f"/>
      </w:pict>
    </w:r>
    <w:r w:rsidR="00957B77">
      <w:rPr>
        <w:rFonts w:ascii="Arial" w:hAnsi="Arial" w:cs="Arial"/>
        <w:b/>
        <w:color w:val="345C80"/>
        <w:sz w:val="24"/>
        <w:szCs w:val="24"/>
      </w:rPr>
      <w:t>www.wundpraxis-moedling.at</w:t>
    </w:r>
  </w:p>
  <w:p w14:paraId="7BD7A8F9" w14:textId="77777777" w:rsidR="001F38EF" w:rsidRPr="001F38EF" w:rsidRDefault="001F38EF">
    <w:pPr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E1463" w14:textId="77777777" w:rsidR="00D33F92" w:rsidRDefault="00D33F92" w:rsidP="00D70082">
      <w:pPr>
        <w:spacing w:after="0" w:line="240" w:lineRule="auto"/>
      </w:pPr>
      <w:r>
        <w:separator/>
      </w:r>
    </w:p>
  </w:footnote>
  <w:footnote w:type="continuationSeparator" w:id="0">
    <w:p w14:paraId="55E4B408" w14:textId="77777777" w:rsidR="00D33F92" w:rsidRDefault="00D33F92" w:rsidP="00D70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83D6" w14:textId="77777777" w:rsidR="00217FC8" w:rsidRDefault="00000000">
    <w:pPr>
      <w:pStyle w:val="Kopfzeile"/>
    </w:pPr>
    <w:r>
      <w:rPr>
        <w:noProof/>
        <w:lang w:val="de-DE"/>
      </w:rPr>
      <w:pict w14:anchorId="0FE9A79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00.4pt;margin-top:-7.35pt;width:187.05pt;height:77.85pt;z-index:251660288;mso-width-percent:400;mso-width-percent:400;mso-width-relative:margin;mso-height-relative:margin" stroked="f">
          <v:textbox style="mso-next-textbox:#_x0000_s1026">
            <w:txbxContent>
              <w:p w14:paraId="6562AE93" w14:textId="77777777" w:rsidR="006C6562" w:rsidRDefault="00C72C36" w:rsidP="006C6562">
                <w:pPr>
                  <w:jc w:val="right"/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</w:pPr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 xml:space="preserve">Birgit Hager, </w:t>
                </w:r>
                <w:r w:rsidR="006C6562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>DGKS</w:t>
                </w:r>
              </w:p>
              <w:p w14:paraId="15D032E5" w14:textId="77777777" w:rsidR="00563F85" w:rsidRPr="001F38EF" w:rsidRDefault="006C6562" w:rsidP="006C6562">
                <w:pPr>
                  <w:jc w:val="right"/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>Triesterstraße</w:t>
                </w:r>
                <w:proofErr w:type="spellEnd"/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 xml:space="preserve"> 10/4/3/1</w:t>
                </w:r>
                <w:r w:rsidR="00C72C36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2351 Wiener Neudorf</w:t>
                </w:r>
                <w:r w:rsidR="00DE2209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+43 (0) 664 43 32 177</w:t>
                </w:r>
                <w:r w:rsidR="00563F85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info@wundpraxis-moedling.at</w:t>
                </w:r>
              </w:p>
            </w:txbxContent>
          </v:textbox>
        </v:shape>
      </w:pict>
    </w:r>
    <w:r w:rsidR="00D70082">
      <w:rPr>
        <w:noProof/>
        <w:lang w:eastAsia="de-AT"/>
      </w:rPr>
      <w:drawing>
        <wp:inline distT="0" distB="0" distL="0" distR="0" wp14:anchorId="11CED0BB" wp14:editId="462A41FE">
          <wp:extent cx="1988472" cy="906780"/>
          <wp:effectExtent l="19050" t="0" r="0" b="0"/>
          <wp:docPr id="1932195302" name="Grafik 0" descr="logos Doku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s Dokumen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8472" cy="906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0082">
      <w:ptab w:relativeTo="margin" w:alignment="center" w:leader="none"/>
    </w:r>
  </w:p>
  <w:p w14:paraId="23A996F7" w14:textId="77777777" w:rsidR="00D70082" w:rsidRDefault="00D70082">
    <w:pPr>
      <w:pStyle w:val="Kopfzeile"/>
    </w:pPr>
  </w:p>
  <w:p w14:paraId="3C1153A1" w14:textId="77777777" w:rsidR="00D70082" w:rsidRDefault="00000000">
    <w:pPr>
      <w:pStyle w:val="Kopfzeile"/>
    </w:pPr>
    <w:r>
      <w:rPr>
        <w:noProof/>
        <w:lang w:eastAsia="de-AT"/>
      </w:rPr>
      <w:pict w14:anchorId="5E327F9E">
        <v:rect id="_x0000_s1025" style="position:absolute;margin-left:-76.85pt;margin-top:4.35pt;width:609pt;height:21.55pt;z-index:251658240" fillcolor="#2fb766" stroked="f" strokecolor="#76923c [2406]"/>
      </w:pict>
    </w:r>
  </w:p>
  <w:p w14:paraId="7FC20F6A" w14:textId="77777777" w:rsidR="00D70082" w:rsidRDefault="00D7008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849"/>
    <w:rsid w:val="00005355"/>
    <w:rsid w:val="00014A72"/>
    <w:rsid w:val="000208C6"/>
    <w:rsid w:val="000325D6"/>
    <w:rsid w:val="00036BFD"/>
    <w:rsid w:val="00042350"/>
    <w:rsid w:val="00047197"/>
    <w:rsid w:val="000533F1"/>
    <w:rsid w:val="00054169"/>
    <w:rsid w:val="00065F40"/>
    <w:rsid w:val="000722C3"/>
    <w:rsid w:val="00076E88"/>
    <w:rsid w:val="00083596"/>
    <w:rsid w:val="00087757"/>
    <w:rsid w:val="00091642"/>
    <w:rsid w:val="000925BD"/>
    <w:rsid w:val="00093958"/>
    <w:rsid w:val="00094105"/>
    <w:rsid w:val="000A52C7"/>
    <w:rsid w:val="000B6C7A"/>
    <w:rsid w:val="000B7D24"/>
    <w:rsid w:val="000C2038"/>
    <w:rsid w:val="000E05D6"/>
    <w:rsid w:val="000E17C3"/>
    <w:rsid w:val="000F0043"/>
    <w:rsid w:val="000F0291"/>
    <w:rsid w:val="000F2AEF"/>
    <w:rsid w:val="0010364B"/>
    <w:rsid w:val="00104776"/>
    <w:rsid w:val="001105C1"/>
    <w:rsid w:val="00112AC7"/>
    <w:rsid w:val="001143CD"/>
    <w:rsid w:val="00117889"/>
    <w:rsid w:val="00123217"/>
    <w:rsid w:val="00130B7B"/>
    <w:rsid w:val="001345F0"/>
    <w:rsid w:val="00156532"/>
    <w:rsid w:val="0016259E"/>
    <w:rsid w:val="00167C1F"/>
    <w:rsid w:val="001732B4"/>
    <w:rsid w:val="00176238"/>
    <w:rsid w:val="001830F5"/>
    <w:rsid w:val="001905AA"/>
    <w:rsid w:val="0019394C"/>
    <w:rsid w:val="001A7930"/>
    <w:rsid w:val="001B032F"/>
    <w:rsid w:val="001B4689"/>
    <w:rsid w:val="001C0AA0"/>
    <w:rsid w:val="001C695E"/>
    <w:rsid w:val="001D2DEC"/>
    <w:rsid w:val="001E06BA"/>
    <w:rsid w:val="001F38EF"/>
    <w:rsid w:val="001F7EFD"/>
    <w:rsid w:val="00206407"/>
    <w:rsid w:val="00212D21"/>
    <w:rsid w:val="00217FA1"/>
    <w:rsid w:val="00217FC8"/>
    <w:rsid w:val="00221C0F"/>
    <w:rsid w:val="002309C2"/>
    <w:rsid w:val="002344F0"/>
    <w:rsid w:val="00236740"/>
    <w:rsid w:val="00243D22"/>
    <w:rsid w:val="00254773"/>
    <w:rsid w:val="00260913"/>
    <w:rsid w:val="00262F64"/>
    <w:rsid w:val="00264DEE"/>
    <w:rsid w:val="00266FFB"/>
    <w:rsid w:val="00270928"/>
    <w:rsid w:val="00273123"/>
    <w:rsid w:val="0027768A"/>
    <w:rsid w:val="00285302"/>
    <w:rsid w:val="00285983"/>
    <w:rsid w:val="00297139"/>
    <w:rsid w:val="002A490F"/>
    <w:rsid w:val="002A4C55"/>
    <w:rsid w:val="002B1F56"/>
    <w:rsid w:val="002C0F15"/>
    <w:rsid w:val="002C5EDF"/>
    <w:rsid w:val="002D7E9E"/>
    <w:rsid w:val="002E1042"/>
    <w:rsid w:val="002E6476"/>
    <w:rsid w:val="002F45BD"/>
    <w:rsid w:val="00302110"/>
    <w:rsid w:val="00310189"/>
    <w:rsid w:val="003105A9"/>
    <w:rsid w:val="00312DF2"/>
    <w:rsid w:val="00322303"/>
    <w:rsid w:val="00331541"/>
    <w:rsid w:val="00341964"/>
    <w:rsid w:val="003419F4"/>
    <w:rsid w:val="0034228C"/>
    <w:rsid w:val="003429F7"/>
    <w:rsid w:val="00344E84"/>
    <w:rsid w:val="00350EF2"/>
    <w:rsid w:val="00361F85"/>
    <w:rsid w:val="00364581"/>
    <w:rsid w:val="00376644"/>
    <w:rsid w:val="003838F1"/>
    <w:rsid w:val="00390F0B"/>
    <w:rsid w:val="00396FA5"/>
    <w:rsid w:val="003B7C90"/>
    <w:rsid w:val="003D1E9C"/>
    <w:rsid w:val="003D4762"/>
    <w:rsid w:val="003E0AD9"/>
    <w:rsid w:val="003F1870"/>
    <w:rsid w:val="003F42AD"/>
    <w:rsid w:val="0040213F"/>
    <w:rsid w:val="00403D98"/>
    <w:rsid w:val="004102A9"/>
    <w:rsid w:val="004217B6"/>
    <w:rsid w:val="00421DFB"/>
    <w:rsid w:val="00422DC2"/>
    <w:rsid w:val="00432610"/>
    <w:rsid w:val="00437DB1"/>
    <w:rsid w:val="0044471B"/>
    <w:rsid w:val="00466591"/>
    <w:rsid w:val="00491631"/>
    <w:rsid w:val="00494C68"/>
    <w:rsid w:val="004A2EA5"/>
    <w:rsid w:val="004A4C6F"/>
    <w:rsid w:val="004A608B"/>
    <w:rsid w:val="004A64F7"/>
    <w:rsid w:val="004A6E8F"/>
    <w:rsid w:val="004B0896"/>
    <w:rsid w:val="004B1910"/>
    <w:rsid w:val="004B5B43"/>
    <w:rsid w:val="004C5DC9"/>
    <w:rsid w:val="004C7BD8"/>
    <w:rsid w:val="004D22F7"/>
    <w:rsid w:val="004D571B"/>
    <w:rsid w:val="004F319C"/>
    <w:rsid w:val="005035DC"/>
    <w:rsid w:val="005129F0"/>
    <w:rsid w:val="00513B75"/>
    <w:rsid w:val="005153B3"/>
    <w:rsid w:val="00521A17"/>
    <w:rsid w:val="00527728"/>
    <w:rsid w:val="0053314C"/>
    <w:rsid w:val="00536FD4"/>
    <w:rsid w:val="005404F0"/>
    <w:rsid w:val="0054143C"/>
    <w:rsid w:val="00543ACE"/>
    <w:rsid w:val="00563F85"/>
    <w:rsid w:val="005703C9"/>
    <w:rsid w:val="00572A6D"/>
    <w:rsid w:val="0057361B"/>
    <w:rsid w:val="005869B6"/>
    <w:rsid w:val="00596017"/>
    <w:rsid w:val="005A6217"/>
    <w:rsid w:val="005B2849"/>
    <w:rsid w:val="005B3454"/>
    <w:rsid w:val="005B691B"/>
    <w:rsid w:val="005C5F98"/>
    <w:rsid w:val="005D2A7F"/>
    <w:rsid w:val="005D35B0"/>
    <w:rsid w:val="005D3988"/>
    <w:rsid w:val="005D499F"/>
    <w:rsid w:val="005E1FEA"/>
    <w:rsid w:val="005E474F"/>
    <w:rsid w:val="005F3FBC"/>
    <w:rsid w:val="006013AF"/>
    <w:rsid w:val="0060279A"/>
    <w:rsid w:val="00605B32"/>
    <w:rsid w:val="00606104"/>
    <w:rsid w:val="0060638E"/>
    <w:rsid w:val="00610EB0"/>
    <w:rsid w:val="0062391C"/>
    <w:rsid w:val="00630AE1"/>
    <w:rsid w:val="006310A9"/>
    <w:rsid w:val="00635BA4"/>
    <w:rsid w:val="00647B35"/>
    <w:rsid w:val="00651959"/>
    <w:rsid w:val="00665C0C"/>
    <w:rsid w:val="00667083"/>
    <w:rsid w:val="00672285"/>
    <w:rsid w:val="0068321E"/>
    <w:rsid w:val="00683573"/>
    <w:rsid w:val="00697937"/>
    <w:rsid w:val="006A0EC9"/>
    <w:rsid w:val="006A1F46"/>
    <w:rsid w:val="006A4D63"/>
    <w:rsid w:val="006A70A4"/>
    <w:rsid w:val="006B19A2"/>
    <w:rsid w:val="006B348C"/>
    <w:rsid w:val="006B3915"/>
    <w:rsid w:val="006B3A68"/>
    <w:rsid w:val="006C1D02"/>
    <w:rsid w:val="006C6081"/>
    <w:rsid w:val="006C6562"/>
    <w:rsid w:val="006C67E5"/>
    <w:rsid w:val="006D4ACA"/>
    <w:rsid w:val="006E0E19"/>
    <w:rsid w:val="006E2705"/>
    <w:rsid w:val="006E2BC6"/>
    <w:rsid w:val="006E3389"/>
    <w:rsid w:val="006E392C"/>
    <w:rsid w:val="006F2433"/>
    <w:rsid w:val="00711A62"/>
    <w:rsid w:val="00715CF5"/>
    <w:rsid w:val="007174B7"/>
    <w:rsid w:val="00720AA0"/>
    <w:rsid w:val="00723929"/>
    <w:rsid w:val="007316CC"/>
    <w:rsid w:val="00735871"/>
    <w:rsid w:val="00746272"/>
    <w:rsid w:val="007511BB"/>
    <w:rsid w:val="00754CD9"/>
    <w:rsid w:val="00757B9B"/>
    <w:rsid w:val="00760AD0"/>
    <w:rsid w:val="00761FAC"/>
    <w:rsid w:val="00766DB8"/>
    <w:rsid w:val="00771846"/>
    <w:rsid w:val="007761A1"/>
    <w:rsid w:val="00780566"/>
    <w:rsid w:val="0079790F"/>
    <w:rsid w:val="007A1502"/>
    <w:rsid w:val="007A3EF7"/>
    <w:rsid w:val="007A534C"/>
    <w:rsid w:val="007B4F1A"/>
    <w:rsid w:val="007D47ED"/>
    <w:rsid w:val="007D5840"/>
    <w:rsid w:val="007E09DF"/>
    <w:rsid w:val="007E7F44"/>
    <w:rsid w:val="007F3A24"/>
    <w:rsid w:val="00803FD7"/>
    <w:rsid w:val="0081426A"/>
    <w:rsid w:val="008148B1"/>
    <w:rsid w:val="00817E7C"/>
    <w:rsid w:val="008319B0"/>
    <w:rsid w:val="00832984"/>
    <w:rsid w:val="008338A3"/>
    <w:rsid w:val="00833FDE"/>
    <w:rsid w:val="00837D67"/>
    <w:rsid w:val="008451BC"/>
    <w:rsid w:val="00862DBA"/>
    <w:rsid w:val="00866349"/>
    <w:rsid w:val="00876664"/>
    <w:rsid w:val="0088123F"/>
    <w:rsid w:val="00882B0B"/>
    <w:rsid w:val="00890125"/>
    <w:rsid w:val="00893789"/>
    <w:rsid w:val="008A3CBA"/>
    <w:rsid w:val="008B1BFF"/>
    <w:rsid w:val="008C0D53"/>
    <w:rsid w:val="008C2BB5"/>
    <w:rsid w:val="008C5AB8"/>
    <w:rsid w:val="008C6BE8"/>
    <w:rsid w:val="008E18BD"/>
    <w:rsid w:val="008E2E7D"/>
    <w:rsid w:val="008F792E"/>
    <w:rsid w:val="00905E6B"/>
    <w:rsid w:val="0092745A"/>
    <w:rsid w:val="009406EC"/>
    <w:rsid w:val="00957B77"/>
    <w:rsid w:val="009615D4"/>
    <w:rsid w:val="00963A4A"/>
    <w:rsid w:val="009815FC"/>
    <w:rsid w:val="00981927"/>
    <w:rsid w:val="00995F65"/>
    <w:rsid w:val="0099602F"/>
    <w:rsid w:val="00997EFB"/>
    <w:rsid w:val="009A4968"/>
    <w:rsid w:val="009B0B8F"/>
    <w:rsid w:val="009B2F1E"/>
    <w:rsid w:val="009B3603"/>
    <w:rsid w:val="009C0C8E"/>
    <w:rsid w:val="009C3903"/>
    <w:rsid w:val="009C5669"/>
    <w:rsid w:val="009D4651"/>
    <w:rsid w:val="009F6C47"/>
    <w:rsid w:val="009F75D7"/>
    <w:rsid w:val="00A00993"/>
    <w:rsid w:val="00A01C1E"/>
    <w:rsid w:val="00A03E7B"/>
    <w:rsid w:val="00A064FC"/>
    <w:rsid w:val="00A103CA"/>
    <w:rsid w:val="00A16B78"/>
    <w:rsid w:val="00A25513"/>
    <w:rsid w:val="00A26826"/>
    <w:rsid w:val="00A31F06"/>
    <w:rsid w:val="00A35B5E"/>
    <w:rsid w:val="00A37E46"/>
    <w:rsid w:val="00A43643"/>
    <w:rsid w:val="00A56AB0"/>
    <w:rsid w:val="00A60D01"/>
    <w:rsid w:val="00A61B60"/>
    <w:rsid w:val="00A649EE"/>
    <w:rsid w:val="00A76233"/>
    <w:rsid w:val="00A83147"/>
    <w:rsid w:val="00A92571"/>
    <w:rsid w:val="00A95E2C"/>
    <w:rsid w:val="00A978AC"/>
    <w:rsid w:val="00A97E69"/>
    <w:rsid w:val="00AA1FA1"/>
    <w:rsid w:val="00AB6E47"/>
    <w:rsid w:val="00AB72A0"/>
    <w:rsid w:val="00AC083F"/>
    <w:rsid w:val="00AC3AE3"/>
    <w:rsid w:val="00AC5E53"/>
    <w:rsid w:val="00AD5FCF"/>
    <w:rsid w:val="00AD6EFE"/>
    <w:rsid w:val="00B01E2A"/>
    <w:rsid w:val="00B03BB3"/>
    <w:rsid w:val="00B430B0"/>
    <w:rsid w:val="00B6555D"/>
    <w:rsid w:val="00B75AD1"/>
    <w:rsid w:val="00B847D9"/>
    <w:rsid w:val="00B87C6E"/>
    <w:rsid w:val="00B91ACC"/>
    <w:rsid w:val="00B96B7F"/>
    <w:rsid w:val="00BA1951"/>
    <w:rsid w:val="00BA38C6"/>
    <w:rsid w:val="00BA3E5D"/>
    <w:rsid w:val="00BC2295"/>
    <w:rsid w:val="00BC2FA4"/>
    <w:rsid w:val="00BD2C13"/>
    <w:rsid w:val="00BD7C60"/>
    <w:rsid w:val="00BE60BD"/>
    <w:rsid w:val="00BE69CE"/>
    <w:rsid w:val="00BF1C3D"/>
    <w:rsid w:val="00BF1F3C"/>
    <w:rsid w:val="00BF2037"/>
    <w:rsid w:val="00C00C5B"/>
    <w:rsid w:val="00C05EB4"/>
    <w:rsid w:val="00C10E06"/>
    <w:rsid w:val="00C12239"/>
    <w:rsid w:val="00C30B20"/>
    <w:rsid w:val="00C30FCA"/>
    <w:rsid w:val="00C33C37"/>
    <w:rsid w:val="00C36F20"/>
    <w:rsid w:val="00C40585"/>
    <w:rsid w:val="00C41E56"/>
    <w:rsid w:val="00C44722"/>
    <w:rsid w:val="00C47895"/>
    <w:rsid w:val="00C51C86"/>
    <w:rsid w:val="00C53BAA"/>
    <w:rsid w:val="00C53F77"/>
    <w:rsid w:val="00C722B1"/>
    <w:rsid w:val="00C72C36"/>
    <w:rsid w:val="00C80B6E"/>
    <w:rsid w:val="00C85E61"/>
    <w:rsid w:val="00C927BA"/>
    <w:rsid w:val="00C9543F"/>
    <w:rsid w:val="00C97C70"/>
    <w:rsid w:val="00CA4CC1"/>
    <w:rsid w:val="00CA76C3"/>
    <w:rsid w:val="00CB0314"/>
    <w:rsid w:val="00CB3718"/>
    <w:rsid w:val="00CC3E2B"/>
    <w:rsid w:val="00CD617A"/>
    <w:rsid w:val="00CE350F"/>
    <w:rsid w:val="00CE364F"/>
    <w:rsid w:val="00CF4002"/>
    <w:rsid w:val="00CF5E8D"/>
    <w:rsid w:val="00D007DB"/>
    <w:rsid w:val="00D040A2"/>
    <w:rsid w:val="00D102FC"/>
    <w:rsid w:val="00D13D2B"/>
    <w:rsid w:val="00D177BD"/>
    <w:rsid w:val="00D33F92"/>
    <w:rsid w:val="00D350E3"/>
    <w:rsid w:val="00D363AB"/>
    <w:rsid w:val="00D4351E"/>
    <w:rsid w:val="00D52074"/>
    <w:rsid w:val="00D558A2"/>
    <w:rsid w:val="00D55C65"/>
    <w:rsid w:val="00D70082"/>
    <w:rsid w:val="00D95EB8"/>
    <w:rsid w:val="00D962B4"/>
    <w:rsid w:val="00DA427D"/>
    <w:rsid w:val="00DA4503"/>
    <w:rsid w:val="00DC4477"/>
    <w:rsid w:val="00DD2A2D"/>
    <w:rsid w:val="00DD4B27"/>
    <w:rsid w:val="00DD5193"/>
    <w:rsid w:val="00DE2209"/>
    <w:rsid w:val="00DE2BA1"/>
    <w:rsid w:val="00DE7F46"/>
    <w:rsid w:val="00DF438D"/>
    <w:rsid w:val="00E0482A"/>
    <w:rsid w:val="00E04BBF"/>
    <w:rsid w:val="00E10477"/>
    <w:rsid w:val="00E2527D"/>
    <w:rsid w:val="00E2568A"/>
    <w:rsid w:val="00E26F3D"/>
    <w:rsid w:val="00E33BDE"/>
    <w:rsid w:val="00E37D36"/>
    <w:rsid w:val="00E41578"/>
    <w:rsid w:val="00E435BD"/>
    <w:rsid w:val="00E465F9"/>
    <w:rsid w:val="00E50117"/>
    <w:rsid w:val="00E61682"/>
    <w:rsid w:val="00E717C4"/>
    <w:rsid w:val="00E72C5A"/>
    <w:rsid w:val="00E87456"/>
    <w:rsid w:val="00E90D63"/>
    <w:rsid w:val="00E93249"/>
    <w:rsid w:val="00EA0BE7"/>
    <w:rsid w:val="00EA75A3"/>
    <w:rsid w:val="00EB4324"/>
    <w:rsid w:val="00EC6AA8"/>
    <w:rsid w:val="00EC7E2E"/>
    <w:rsid w:val="00ED0DD4"/>
    <w:rsid w:val="00ED2BBD"/>
    <w:rsid w:val="00EE6565"/>
    <w:rsid w:val="00EE6D02"/>
    <w:rsid w:val="00EF4CA4"/>
    <w:rsid w:val="00F0254D"/>
    <w:rsid w:val="00F14FD4"/>
    <w:rsid w:val="00F163DF"/>
    <w:rsid w:val="00F234DB"/>
    <w:rsid w:val="00F24059"/>
    <w:rsid w:val="00F257CF"/>
    <w:rsid w:val="00F30558"/>
    <w:rsid w:val="00F416A5"/>
    <w:rsid w:val="00F46B9C"/>
    <w:rsid w:val="00F50215"/>
    <w:rsid w:val="00F50608"/>
    <w:rsid w:val="00F51451"/>
    <w:rsid w:val="00F54353"/>
    <w:rsid w:val="00F56624"/>
    <w:rsid w:val="00F60B03"/>
    <w:rsid w:val="00F657AB"/>
    <w:rsid w:val="00F67F23"/>
    <w:rsid w:val="00F74D46"/>
    <w:rsid w:val="00F87423"/>
    <w:rsid w:val="00F93705"/>
    <w:rsid w:val="00FA6428"/>
    <w:rsid w:val="00FB737B"/>
    <w:rsid w:val="00FC120A"/>
    <w:rsid w:val="00FD4903"/>
    <w:rsid w:val="00FE16BE"/>
    <w:rsid w:val="00FE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D6938"/>
  <w15:docId w15:val="{CF06F31C-F1F7-4BFA-9719-29B9BCBD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A38C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70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70082"/>
  </w:style>
  <w:style w:type="paragraph" w:styleId="Fuzeile">
    <w:name w:val="footer"/>
    <w:basedOn w:val="Standard"/>
    <w:link w:val="FuzeileZchn"/>
    <w:uiPriority w:val="99"/>
    <w:unhideWhenUsed/>
    <w:rsid w:val="00D70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7008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70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70082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63A4A"/>
    <w:pPr>
      <w:ind w:left="720"/>
      <w:contextualSpacing/>
    </w:pPr>
  </w:style>
  <w:style w:type="table" w:styleId="Tabellenraster">
    <w:name w:val="Table Grid"/>
    <w:basedOn w:val="NormaleTabelle"/>
    <w:uiPriority w:val="59"/>
    <w:rsid w:val="000A5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8451B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5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Vorlagen\Vorlage%20Honorarnot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E20D42-B42E-420A-89F7-39609A489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Honorarnote.dotx</Template>
  <TotalTime>0</TotalTime>
  <Pages>1</Pages>
  <Words>91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Birgit</dc:creator>
  <cp:lastModifiedBy>Tobias Hager</cp:lastModifiedBy>
  <cp:revision>25</cp:revision>
  <cp:lastPrinted>2021-08-31T12:25:00Z</cp:lastPrinted>
  <dcterms:created xsi:type="dcterms:W3CDTF">2025-08-30T19:12:00Z</dcterms:created>
  <dcterms:modified xsi:type="dcterms:W3CDTF">2025-12-13T11:57:00Z</dcterms:modified>
</cp:coreProperties>
</file>